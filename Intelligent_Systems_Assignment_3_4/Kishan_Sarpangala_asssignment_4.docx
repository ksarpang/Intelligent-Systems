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37A0F8" w14:textId="77777777" w:rsidR="00865D70" w:rsidRDefault="00865D70" w:rsidP="00325F2C">
      <w:pPr>
        <w:pStyle w:val="Heading1"/>
      </w:pPr>
    </w:p>
    <w:p w14:paraId="232723C9" w14:textId="77777777" w:rsidR="00865D70" w:rsidRDefault="00865D70" w:rsidP="00325F2C">
      <w:pPr>
        <w:pStyle w:val="Heading1"/>
      </w:pPr>
    </w:p>
    <w:p w14:paraId="2F9499C2" w14:textId="77777777" w:rsidR="00865D70" w:rsidRDefault="00865D70" w:rsidP="00325F2C">
      <w:pPr>
        <w:pStyle w:val="Heading1"/>
      </w:pPr>
    </w:p>
    <w:p w14:paraId="72DB62BE" w14:textId="77777777" w:rsidR="00865D70" w:rsidRPr="004E68B1" w:rsidRDefault="00865D70" w:rsidP="00325F2C">
      <w:pPr>
        <w:pStyle w:val="Heading1"/>
        <w:rPr>
          <w:b/>
          <w:sz w:val="56"/>
          <w:szCs w:val="56"/>
        </w:rPr>
      </w:pPr>
    </w:p>
    <w:p w14:paraId="656806DC" w14:textId="4FD18F48" w:rsidR="00865D70" w:rsidRPr="004E68B1" w:rsidRDefault="00865D70" w:rsidP="00865D70">
      <w:pPr>
        <w:pStyle w:val="Title"/>
        <w:jc w:val="center"/>
        <w:rPr>
          <w:b/>
        </w:rPr>
      </w:pPr>
      <w:r w:rsidRPr="004E68B1">
        <w:rPr>
          <w:b/>
        </w:rPr>
        <w:t xml:space="preserve">Home Work </w:t>
      </w:r>
      <w:r w:rsidR="00097AC6">
        <w:rPr>
          <w:b/>
        </w:rPr>
        <w:t>4</w:t>
      </w:r>
    </w:p>
    <w:p w14:paraId="62DC1F3B" w14:textId="77777777" w:rsidR="00865D70" w:rsidRPr="004E68B1" w:rsidRDefault="00865D70" w:rsidP="00865D70">
      <w:pPr>
        <w:jc w:val="center"/>
        <w:rPr>
          <w:b/>
          <w:sz w:val="56"/>
          <w:szCs w:val="56"/>
        </w:rPr>
      </w:pPr>
    </w:p>
    <w:p w14:paraId="31A6F732" w14:textId="7BF5CBEF" w:rsidR="00865D70" w:rsidRPr="004E68B1" w:rsidRDefault="00865D70" w:rsidP="00865D70">
      <w:pPr>
        <w:pStyle w:val="Title"/>
        <w:jc w:val="center"/>
        <w:rPr>
          <w:b/>
        </w:rPr>
      </w:pPr>
      <w:r w:rsidRPr="004E68B1">
        <w:rPr>
          <w:b/>
        </w:rPr>
        <w:t>Intelligent Systems</w:t>
      </w:r>
    </w:p>
    <w:p w14:paraId="6D660E0E" w14:textId="77777777" w:rsidR="00865D70" w:rsidRDefault="00865D70" w:rsidP="00325F2C">
      <w:pPr>
        <w:pStyle w:val="Heading1"/>
      </w:pPr>
    </w:p>
    <w:p w14:paraId="7F362791" w14:textId="77777777" w:rsidR="00865D70" w:rsidRDefault="00865D70" w:rsidP="00325F2C">
      <w:pPr>
        <w:pStyle w:val="Heading1"/>
      </w:pPr>
      <w:r>
        <w:t xml:space="preserve"> </w:t>
      </w:r>
    </w:p>
    <w:p w14:paraId="5B98E8E0" w14:textId="77777777" w:rsidR="00865D70" w:rsidRDefault="00865D70" w:rsidP="00865D70"/>
    <w:p w14:paraId="142AB551" w14:textId="77777777" w:rsidR="00865D70" w:rsidRDefault="00865D70" w:rsidP="00865D70"/>
    <w:p w14:paraId="457A9308" w14:textId="77777777" w:rsidR="00865D70" w:rsidRDefault="00865D70" w:rsidP="00865D70"/>
    <w:p w14:paraId="0A677300" w14:textId="77777777" w:rsidR="00865D70" w:rsidRPr="00865D70" w:rsidRDefault="00865D70" w:rsidP="00865D70"/>
    <w:p w14:paraId="3DB3795A" w14:textId="77777777" w:rsidR="00865D70" w:rsidRDefault="00865D70" w:rsidP="00325F2C">
      <w:pPr>
        <w:pStyle w:val="Heading1"/>
      </w:pPr>
    </w:p>
    <w:p w14:paraId="29434DEF" w14:textId="77777777" w:rsidR="00865D70" w:rsidRDefault="00865D70" w:rsidP="00325F2C">
      <w:pPr>
        <w:pStyle w:val="Heading1"/>
      </w:pPr>
    </w:p>
    <w:p w14:paraId="1611944E" w14:textId="77777777" w:rsidR="00865D70" w:rsidRDefault="00865D70" w:rsidP="00865D70"/>
    <w:p w14:paraId="3B733CF1" w14:textId="77777777" w:rsidR="00865D70" w:rsidRDefault="00865D70" w:rsidP="00865D70"/>
    <w:p w14:paraId="4EF5C3C4" w14:textId="77777777" w:rsidR="00865D70" w:rsidRDefault="00865D70" w:rsidP="00865D70"/>
    <w:p w14:paraId="4564045A" w14:textId="77777777" w:rsidR="00865D70" w:rsidRDefault="00865D70" w:rsidP="00865D70"/>
    <w:p w14:paraId="2907DBD8" w14:textId="77777777" w:rsidR="00865D70" w:rsidRPr="00865D70" w:rsidRDefault="00865D70" w:rsidP="00865D70"/>
    <w:p w14:paraId="74D5B5A5" w14:textId="363B015A" w:rsidR="00404ECB" w:rsidRDefault="00404ECB" w:rsidP="00325F2C">
      <w:pPr>
        <w:pStyle w:val="Heading1"/>
        <w:rPr>
          <w:rFonts w:asciiTheme="minorHAnsi" w:hAnsiTheme="minorHAnsi" w:cstheme="minorHAnsi"/>
          <w:b/>
          <w:color w:val="7030A0"/>
          <w:sz w:val="28"/>
          <w:szCs w:val="28"/>
        </w:rPr>
      </w:pPr>
    </w:p>
    <w:p w14:paraId="10AF97F7" w14:textId="3B659009" w:rsidR="009C1CF8" w:rsidRDefault="009C1CF8" w:rsidP="009C1CF8"/>
    <w:p w14:paraId="5CB4B812" w14:textId="77777777" w:rsidR="00804991" w:rsidRDefault="00804991" w:rsidP="000B54B8">
      <w:pPr>
        <w:pStyle w:val="Heading1"/>
        <w:rPr>
          <w:rFonts w:asciiTheme="minorHAnsi" w:hAnsiTheme="minorHAnsi" w:cstheme="minorHAnsi"/>
          <w:b/>
          <w:color w:val="7030A0"/>
          <w:sz w:val="28"/>
          <w:szCs w:val="28"/>
        </w:rPr>
      </w:pPr>
    </w:p>
    <w:p w14:paraId="78D04238" w14:textId="32CF7B2A" w:rsidR="000B54B8" w:rsidRDefault="000B54B8" w:rsidP="000B54B8">
      <w:pPr>
        <w:pStyle w:val="Heading1"/>
        <w:rPr>
          <w:rFonts w:asciiTheme="minorHAnsi" w:hAnsiTheme="minorHAnsi" w:cstheme="minorHAnsi"/>
          <w:b/>
          <w:color w:val="7030A0"/>
          <w:sz w:val="28"/>
          <w:szCs w:val="28"/>
        </w:rPr>
      </w:pPr>
      <w:r>
        <w:rPr>
          <w:rFonts w:asciiTheme="minorHAnsi" w:hAnsiTheme="minorHAnsi" w:cstheme="minorHAnsi"/>
          <w:b/>
          <w:color w:val="7030A0"/>
          <w:sz w:val="28"/>
          <w:szCs w:val="28"/>
        </w:rPr>
        <w:t>P</w:t>
      </w:r>
      <w:r w:rsidRPr="004A0F7C">
        <w:rPr>
          <w:rFonts w:asciiTheme="minorHAnsi" w:hAnsiTheme="minorHAnsi" w:cstheme="minorHAnsi"/>
          <w:b/>
          <w:color w:val="7030A0"/>
          <w:sz w:val="28"/>
          <w:szCs w:val="28"/>
        </w:rPr>
        <w:t xml:space="preserve">roblem </w:t>
      </w:r>
      <w:r>
        <w:rPr>
          <w:rFonts w:asciiTheme="minorHAnsi" w:hAnsiTheme="minorHAnsi" w:cstheme="minorHAnsi"/>
          <w:b/>
          <w:color w:val="7030A0"/>
          <w:sz w:val="28"/>
          <w:szCs w:val="28"/>
        </w:rPr>
        <w:t>One</w:t>
      </w:r>
    </w:p>
    <w:p w14:paraId="3E7E4ECB" w14:textId="0E800CA0" w:rsidR="00E94485" w:rsidRDefault="00E94485" w:rsidP="009C1CF8"/>
    <w:p w14:paraId="6171160A" w14:textId="62C83838" w:rsidR="000D2FEB" w:rsidRPr="00073E64" w:rsidRDefault="000D2FEB" w:rsidP="009C1CF8">
      <w:pPr>
        <w:rPr>
          <w:b/>
          <w:color w:val="0070C0"/>
          <w:sz w:val="28"/>
          <w:szCs w:val="28"/>
        </w:rPr>
      </w:pPr>
      <w:r w:rsidRPr="00073E64">
        <w:rPr>
          <w:b/>
          <w:color w:val="0070C0"/>
          <w:sz w:val="28"/>
          <w:szCs w:val="28"/>
        </w:rPr>
        <w:t xml:space="preserve">System </w:t>
      </w:r>
      <w:r w:rsidR="00A76B4B" w:rsidRPr="00073E64">
        <w:rPr>
          <w:b/>
          <w:color w:val="0070C0"/>
          <w:sz w:val="28"/>
          <w:szCs w:val="28"/>
        </w:rPr>
        <w:t>Description:</w:t>
      </w:r>
      <w:r w:rsidRPr="00073E64">
        <w:rPr>
          <w:b/>
          <w:color w:val="0070C0"/>
          <w:sz w:val="28"/>
          <w:szCs w:val="28"/>
        </w:rPr>
        <w:t xml:space="preserve"> </w:t>
      </w:r>
    </w:p>
    <w:p w14:paraId="688D45CF" w14:textId="0EBC0E16" w:rsidR="000D2FEB" w:rsidRDefault="000D2FEB" w:rsidP="009C1CF8"/>
    <w:p w14:paraId="5490C8DD" w14:textId="6E7C6108" w:rsidR="00694CD3" w:rsidRPr="00B50680" w:rsidRDefault="004A4DC7" w:rsidP="00B50680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50680">
        <w:rPr>
          <w:rFonts w:ascii="Times New Roman" w:hAnsi="Times New Roman" w:cs="Times New Roman"/>
          <w:sz w:val="24"/>
          <w:szCs w:val="24"/>
        </w:rPr>
        <w:t xml:space="preserve">The </w:t>
      </w:r>
      <w:r w:rsidRPr="00B50680">
        <w:rPr>
          <w:rFonts w:ascii="Times New Roman" w:hAnsi="Times New Roman" w:cs="Times New Roman"/>
          <w:b/>
          <w:sz w:val="24"/>
          <w:szCs w:val="24"/>
        </w:rPr>
        <w:t>learning rate</w:t>
      </w:r>
      <w:r w:rsidRPr="00B50680">
        <w:rPr>
          <w:rFonts w:ascii="Times New Roman" w:hAnsi="Times New Roman" w:cs="Times New Roman"/>
          <w:sz w:val="24"/>
          <w:szCs w:val="24"/>
        </w:rPr>
        <w:t xml:space="preserve"> for the program was </w:t>
      </w:r>
      <w:r w:rsidR="0038396C" w:rsidRPr="00B50680">
        <w:rPr>
          <w:rFonts w:ascii="Times New Roman" w:hAnsi="Times New Roman" w:cs="Times New Roman"/>
          <w:sz w:val="24"/>
          <w:szCs w:val="24"/>
          <w:highlight w:val="yellow"/>
        </w:rPr>
        <w:t>0.05</w:t>
      </w:r>
      <w:r w:rsidR="009B3373" w:rsidRPr="00B50680">
        <w:rPr>
          <w:rFonts w:ascii="Times New Roman" w:hAnsi="Times New Roman" w:cs="Times New Roman"/>
          <w:sz w:val="24"/>
          <w:szCs w:val="24"/>
        </w:rPr>
        <w:t>.</w:t>
      </w:r>
      <w:r w:rsidRPr="00B50680">
        <w:rPr>
          <w:rFonts w:ascii="Times New Roman" w:hAnsi="Times New Roman" w:cs="Times New Roman"/>
          <w:sz w:val="24"/>
          <w:szCs w:val="24"/>
        </w:rPr>
        <w:t xml:space="preserve"> </w:t>
      </w:r>
      <w:r w:rsidR="00B50680" w:rsidRPr="00B50680">
        <w:rPr>
          <w:rFonts w:ascii="Times New Roman" w:hAnsi="Times New Roman" w:cs="Times New Roman"/>
          <w:sz w:val="24"/>
          <w:szCs w:val="24"/>
        </w:rPr>
        <w:t>I</w:t>
      </w:r>
      <w:r w:rsidR="009B3373" w:rsidRPr="00B50680">
        <w:rPr>
          <w:rFonts w:ascii="Times New Roman" w:hAnsi="Times New Roman" w:cs="Times New Roman"/>
          <w:sz w:val="24"/>
          <w:szCs w:val="24"/>
        </w:rPr>
        <w:t xml:space="preserve">f the learning rate was taken to be a small value than the </w:t>
      </w:r>
      <w:r w:rsidR="00ED1156" w:rsidRPr="00B50680">
        <w:rPr>
          <w:rFonts w:ascii="Times New Roman" w:hAnsi="Times New Roman" w:cs="Times New Roman"/>
          <w:sz w:val="24"/>
          <w:szCs w:val="24"/>
        </w:rPr>
        <w:t xml:space="preserve">neural network will be very slow. The value I choose wasn’t too high or too low. It was the ideal value for my network; if I had chosen a large learning rate than it </w:t>
      </w:r>
      <w:r w:rsidR="00826928" w:rsidRPr="00B50680">
        <w:rPr>
          <w:rFonts w:ascii="Times New Roman" w:hAnsi="Times New Roman" w:cs="Times New Roman"/>
          <w:sz w:val="24"/>
          <w:szCs w:val="24"/>
        </w:rPr>
        <w:t>could</w:t>
      </w:r>
      <w:r w:rsidR="00ED1156" w:rsidRPr="00B50680">
        <w:rPr>
          <w:rFonts w:ascii="Times New Roman" w:hAnsi="Times New Roman" w:cs="Times New Roman"/>
          <w:sz w:val="24"/>
          <w:szCs w:val="24"/>
        </w:rPr>
        <w:t xml:space="preserve"> have caused the weights to </w:t>
      </w:r>
      <w:r w:rsidR="00694CD3" w:rsidRPr="00B50680">
        <w:rPr>
          <w:rFonts w:ascii="Times New Roman" w:hAnsi="Times New Roman" w:cs="Times New Roman"/>
          <w:sz w:val="24"/>
          <w:szCs w:val="24"/>
        </w:rPr>
        <w:t xml:space="preserve">move around from positive region to negative region but never providing an optimum result. </w:t>
      </w:r>
    </w:p>
    <w:p w14:paraId="69C1E01F" w14:textId="0C67B55E" w:rsidR="00B50680" w:rsidRPr="00B50680" w:rsidRDefault="00B50680" w:rsidP="00B50680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50680">
        <w:rPr>
          <w:rFonts w:ascii="Times New Roman" w:hAnsi="Times New Roman" w:cs="Times New Roman"/>
          <w:sz w:val="24"/>
          <w:szCs w:val="24"/>
        </w:rPr>
        <w:t xml:space="preserve">The </w:t>
      </w:r>
      <w:r w:rsidRPr="00B50680">
        <w:rPr>
          <w:rFonts w:ascii="Times New Roman" w:hAnsi="Times New Roman" w:cs="Times New Roman"/>
          <w:b/>
          <w:sz w:val="24"/>
          <w:szCs w:val="24"/>
        </w:rPr>
        <w:t>β value</w:t>
      </w:r>
      <w:r w:rsidRPr="00B50680">
        <w:rPr>
          <w:rFonts w:ascii="Times New Roman" w:hAnsi="Times New Roman" w:cs="Times New Roman"/>
          <w:sz w:val="24"/>
          <w:szCs w:val="24"/>
        </w:rPr>
        <w:t xml:space="preserve"> that was chosen was </w:t>
      </w:r>
      <w:r w:rsidRPr="00B50680">
        <w:rPr>
          <w:rFonts w:ascii="Times New Roman" w:hAnsi="Times New Roman" w:cs="Times New Roman"/>
          <w:sz w:val="24"/>
          <w:szCs w:val="24"/>
          <w:highlight w:val="yellow"/>
        </w:rPr>
        <w:t>2</w:t>
      </w:r>
      <w:r w:rsidRPr="00B50680">
        <w:rPr>
          <w:rFonts w:ascii="Times New Roman" w:hAnsi="Times New Roman" w:cs="Times New Roman"/>
          <w:sz w:val="24"/>
          <w:szCs w:val="24"/>
        </w:rPr>
        <w:t xml:space="preserve"> </w:t>
      </w:r>
      <w:r w:rsidR="00790EA0">
        <w:rPr>
          <w:rFonts w:ascii="Times New Roman" w:hAnsi="Times New Roman" w:cs="Times New Roman"/>
          <w:sz w:val="24"/>
          <w:szCs w:val="24"/>
        </w:rPr>
        <w:t>&amp;</w:t>
      </w:r>
      <w:r w:rsidRPr="00B50680">
        <w:rPr>
          <w:rFonts w:ascii="Times New Roman" w:hAnsi="Times New Roman" w:cs="Times New Roman"/>
          <w:sz w:val="24"/>
          <w:szCs w:val="24"/>
        </w:rPr>
        <w:t xml:space="preserve"> </w:t>
      </w:r>
      <w:r w:rsidRPr="00B50680">
        <w:rPr>
          <w:rFonts w:ascii="Times New Roman" w:hAnsi="Times New Roman" w:cs="Times New Roman"/>
          <w:b/>
          <w:sz w:val="24"/>
          <w:szCs w:val="24"/>
        </w:rPr>
        <w:t>λ value</w:t>
      </w:r>
      <w:r w:rsidRPr="00B50680">
        <w:rPr>
          <w:rFonts w:ascii="Times New Roman" w:hAnsi="Times New Roman" w:cs="Times New Roman"/>
          <w:sz w:val="24"/>
          <w:szCs w:val="24"/>
        </w:rPr>
        <w:t xml:space="preserve"> was chosen to be </w:t>
      </w:r>
      <w:r w:rsidRPr="00B50680">
        <w:rPr>
          <w:rFonts w:ascii="Times New Roman" w:hAnsi="Times New Roman" w:cs="Times New Roman"/>
          <w:sz w:val="24"/>
          <w:szCs w:val="24"/>
          <w:highlight w:val="yellow"/>
        </w:rPr>
        <w:t>0.005</w:t>
      </w:r>
    </w:p>
    <w:p w14:paraId="22467C46" w14:textId="478E4A62" w:rsidR="00B50680" w:rsidRPr="00B50680" w:rsidRDefault="000D2FEB" w:rsidP="00B50680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50680">
        <w:rPr>
          <w:rFonts w:ascii="Times New Roman" w:hAnsi="Times New Roman" w:cs="Times New Roman"/>
          <w:sz w:val="24"/>
          <w:szCs w:val="24"/>
        </w:rPr>
        <w:t xml:space="preserve">The </w:t>
      </w:r>
      <w:r w:rsidRPr="00B50680">
        <w:rPr>
          <w:rFonts w:ascii="Times New Roman" w:hAnsi="Times New Roman" w:cs="Times New Roman"/>
          <w:b/>
          <w:sz w:val="24"/>
          <w:szCs w:val="24"/>
        </w:rPr>
        <w:t>Momentum</w:t>
      </w:r>
      <w:r w:rsidR="002A4BE7" w:rsidRPr="00B50680">
        <w:rPr>
          <w:rFonts w:ascii="Times New Roman" w:hAnsi="Times New Roman" w:cs="Times New Roman"/>
          <w:sz w:val="24"/>
          <w:szCs w:val="24"/>
        </w:rPr>
        <w:t xml:space="preserve"> is also defined as</w:t>
      </w:r>
      <w:r w:rsidRPr="00B50680">
        <w:rPr>
          <w:rFonts w:ascii="Times New Roman" w:hAnsi="Times New Roman" w:cs="Times New Roman"/>
          <w:sz w:val="24"/>
          <w:szCs w:val="24"/>
        </w:rPr>
        <w:t xml:space="preserve"> alpha </w:t>
      </w:r>
      <w:r w:rsidR="002A4BE7" w:rsidRPr="00B50680">
        <w:rPr>
          <w:rFonts w:ascii="Times New Roman" w:hAnsi="Times New Roman" w:cs="Times New Roman"/>
          <w:sz w:val="24"/>
          <w:szCs w:val="24"/>
        </w:rPr>
        <w:t>value</w:t>
      </w:r>
      <w:r w:rsidR="004A4DC7" w:rsidRPr="00B50680">
        <w:rPr>
          <w:rFonts w:ascii="Times New Roman" w:hAnsi="Times New Roman" w:cs="Times New Roman"/>
          <w:sz w:val="24"/>
          <w:szCs w:val="24"/>
        </w:rPr>
        <w:t xml:space="preserve"> which was set at </w:t>
      </w:r>
      <w:r w:rsidR="004A4DC7" w:rsidRPr="00B50680">
        <w:rPr>
          <w:rFonts w:ascii="Times New Roman" w:hAnsi="Times New Roman" w:cs="Times New Roman"/>
          <w:sz w:val="24"/>
          <w:szCs w:val="24"/>
          <w:highlight w:val="yellow"/>
        </w:rPr>
        <w:t>0.5</w:t>
      </w:r>
      <w:r w:rsidR="002A4BE7" w:rsidRPr="00B50680">
        <w:rPr>
          <w:rFonts w:ascii="Times New Roman" w:hAnsi="Times New Roman" w:cs="Times New Roman"/>
          <w:sz w:val="24"/>
          <w:szCs w:val="24"/>
        </w:rPr>
        <w:t xml:space="preserve"> </w:t>
      </w:r>
      <w:r w:rsidRPr="00B50680">
        <w:rPr>
          <w:rFonts w:ascii="Times New Roman" w:hAnsi="Times New Roman" w:cs="Times New Roman"/>
          <w:sz w:val="24"/>
          <w:szCs w:val="24"/>
        </w:rPr>
        <w:t>in the code</w:t>
      </w:r>
      <w:r w:rsidR="004A4DC7" w:rsidRPr="00B50680">
        <w:rPr>
          <w:rFonts w:ascii="Times New Roman" w:hAnsi="Times New Roman" w:cs="Times New Roman"/>
          <w:sz w:val="24"/>
          <w:szCs w:val="24"/>
        </w:rPr>
        <w:t>. This momentum value was</w:t>
      </w:r>
      <w:r w:rsidRPr="00B50680">
        <w:rPr>
          <w:rFonts w:ascii="Times New Roman" w:hAnsi="Times New Roman" w:cs="Times New Roman"/>
          <w:sz w:val="24"/>
          <w:szCs w:val="24"/>
        </w:rPr>
        <w:t xml:space="preserve"> applied to equation of delta weights.</w:t>
      </w:r>
      <w:r w:rsidR="00940E57" w:rsidRPr="00B5068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736A57" w14:textId="50125682" w:rsidR="00B50680" w:rsidRPr="00B50680" w:rsidRDefault="00940E57" w:rsidP="00B50680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50680">
        <w:rPr>
          <w:rFonts w:ascii="Times New Roman" w:hAnsi="Times New Roman" w:cs="Times New Roman"/>
          <w:sz w:val="24"/>
          <w:szCs w:val="24"/>
        </w:rPr>
        <w:t>I</w:t>
      </w:r>
      <w:r w:rsidR="00826928" w:rsidRPr="00B50680">
        <w:rPr>
          <w:rFonts w:ascii="Times New Roman" w:hAnsi="Times New Roman" w:cs="Times New Roman"/>
          <w:sz w:val="24"/>
          <w:szCs w:val="24"/>
        </w:rPr>
        <w:t xml:space="preserve"> considered only </w:t>
      </w:r>
      <w:r w:rsidR="00826928" w:rsidRPr="00B50680">
        <w:rPr>
          <w:rFonts w:ascii="Times New Roman" w:hAnsi="Times New Roman" w:cs="Times New Roman"/>
          <w:b/>
          <w:sz w:val="24"/>
          <w:szCs w:val="24"/>
          <w:highlight w:val="yellow"/>
        </w:rPr>
        <w:t>one hidden layer</w:t>
      </w:r>
      <w:r w:rsidR="00826928" w:rsidRPr="00B50680">
        <w:rPr>
          <w:rFonts w:ascii="Times New Roman" w:hAnsi="Times New Roman" w:cs="Times New Roman"/>
          <w:sz w:val="24"/>
          <w:szCs w:val="24"/>
        </w:rPr>
        <w:t xml:space="preserve"> in the neural network</w:t>
      </w:r>
      <w:r w:rsidRPr="00B50680">
        <w:rPr>
          <w:rFonts w:ascii="Times New Roman" w:hAnsi="Times New Roman" w:cs="Times New Roman"/>
          <w:sz w:val="24"/>
          <w:szCs w:val="24"/>
        </w:rPr>
        <w:t xml:space="preserve"> while the output neurons we have the range of 0 to 9 values which is defined as output threshold. </w:t>
      </w:r>
    </w:p>
    <w:p w14:paraId="44D5198E" w14:textId="28408D09" w:rsidR="00B50680" w:rsidRPr="00B50680" w:rsidRDefault="00940E57" w:rsidP="00B50680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50680">
        <w:rPr>
          <w:rFonts w:ascii="Times New Roman" w:hAnsi="Times New Roman" w:cs="Times New Roman"/>
          <w:sz w:val="24"/>
          <w:szCs w:val="24"/>
        </w:rPr>
        <w:t xml:space="preserve">The </w:t>
      </w:r>
      <w:r w:rsidR="00B50680" w:rsidRPr="00B50680">
        <w:rPr>
          <w:rFonts w:ascii="Times New Roman" w:hAnsi="Times New Roman" w:cs="Times New Roman"/>
          <w:b/>
          <w:sz w:val="24"/>
          <w:szCs w:val="24"/>
        </w:rPr>
        <w:t>dropout</w:t>
      </w:r>
      <w:r w:rsidRPr="00B50680">
        <w:rPr>
          <w:rFonts w:ascii="Times New Roman" w:hAnsi="Times New Roman" w:cs="Times New Roman"/>
          <w:b/>
          <w:sz w:val="24"/>
          <w:szCs w:val="24"/>
        </w:rPr>
        <w:t xml:space="preserve"> rate</w:t>
      </w:r>
      <w:r w:rsidRPr="00B50680">
        <w:rPr>
          <w:rFonts w:ascii="Times New Roman" w:hAnsi="Times New Roman" w:cs="Times New Roman"/>
          <w:sz w:val="24"/>
          <w:szCs w:val="24"/>
        </w:rPr>
        <w:t xml:space="preserve"> for the neural network was </w:t>
      </w:r>
      <w:r w:rsidRPr="00B50680">
        <w:rPr>
          <w:rFonts w:ascii="Times New Roman" w:hAnsi="Times New Roman" w:cs="Times New Roman"/>
          <w:sz w:val="24"/>
          <w:szCs w:val="24"/>
          <w:highlight w:val="yellow"/>
        </w:rPr>
        <w:t>0.5.</w:t>
      </w:r>
      <w:r w:rsidRPr="00B5068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33D6F5" w14:textId="5D94488B" w:rsidR="00940E57" w:rsidRPr="00B50680" w:rsidRDefault="00940E57" w:rsidP="00B50680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50680">
        <w:rPr>
          <w:rFonts w:ascii="Times New Roman" w:hAnsi="Times New Roman" w:cs="Times New Roman"/>
          <w:sz w:val="24"/>
          <w:szCs w:val="24"/>
        </w:rPr>
        <w:t xml:space="preserve">The initial weights </w:t>
      </w:r>
      <w:r w:rsidR="00B50680" w:rsidRPr="00B50680">
        <w:rPr>
          <w:rFonts w:ascii="Times New Roman" w:hAnsi="Times New Roman" w:cs="Times New Roman"/>
          <w:sz w:val="24"/>
          <w:szCs w:val="24"/>
        </w:rPr>
        <w:t>were</w:t>
      </w:r>
      <w:r w:rsidRPr="00B50680">
        <w:rPr>
          <w:rFonts w:ascii="Times New Roman" w:hAnsi="Times New Roman" w:cs="Times New Roman"/>
          <w:sz w:val="24"/>
          <w:szCs w:val="24"/>
        </w:rPr>
        <w:t xml:space="preserve"> chosen such a way that they range from </w:t>
      </w:r>
      <w:r w:rsidRPr="00B50680">
        <w:rPr>
          <w:rFonts w:ascii="Times New Roman" w:hAnsi="Times New Roman" w:cs="Times New Roman"/>
          <w:sz w:val="24"/>
          <w:szCs w:val="24"/>
          <w:highlight w:val="yellow"/>
        </w:rPr>
        <w:t>-0.</w:t>
      </w:r>
      <w:r w:rsidR="00B50680" w:rsidRPr="00B50680">
        <w:rPr>
          <w:rFonts w:ascii="Times New Roman" w:hAnsi="Times New Roman" w:cs="Times New Roman"/>
          <w:sz w:val="24"/>
          <w:szCs w:val="24"/>
          <w:highlight w:val="yellow"/>
        </w:rPr>
        <w:t>1</w:t>
      </w:r>
      <w:r w:rsidRPr="00B50680">
        <w:rPr>
          <w:rFonts w:ascii="Times New Roman" w:hAnsi="Times New Roman" w:cs="Times New Roman"/>
          <w:sz w:val="24"/>
          <w:szCs w:val="24"/>
          <w:highlight w:val="yellow"/>
        </w:rPr>
        <w:t xml:space="preserve"> to +0.</w:t>
      </w:r>
      <w:r w:rsidR="00B50680" w:rsidRPr="00B50680">
        <w:rPr>
          <w:rFonts w:ascii="Times New Roman" w:hAnsi="Times New Roman" w:cs="Times New Roman"/>
          <w:sz w:val="24"/>
          <w:szCs w:val="24"/>
          <w:highlight w:val="yellow"/>
        </w:rPr>
        <w:t>1</w:t>
      </w:r>
      <w:r w:rsidRPr="00B50680">
        <w:rPr>
          <w:rFonts w:ascii="Times New Roman" w:hAnsi="Times New Roman" w:cs="Times New Roman"/>
          <w:sz w:val="24"/>
          <w:szCs w:val="24"/>
        </w:rPr>
        <w:t xml:space="preserve"> t</w:t>
      </w:r>
      <w:r w:rsidR="00B50680" w:rsidRPr="00B50680">
        <w:rPr>
          <w:rFonts w:ascii="Times New Roman" w:hAnsi="Times New Roman" w:cs="Times New Roman"/>
          <w:sz w:val="24"/>
          <w:szCs w:val="24"/>
        </w:rPr>
        <w:t>h</w:t>
      </w:r>
      <w:r w:rsidRPr="00B50680">
        <w:rPr>
          <w:rFonts w:ascii="Times New Roman" w:hAnsi="Times New Roman" w:cs="Times New Roman"/>
          <w:sz w:val="24"/>
          <w:szCs w:val="24"/>
        </w:rPr>
        <w:t xml:space="preserve">is helps in good learning. </w:t>
      </w:r>
    </w:p>
    <w:p w14:paraId="4BABDF0C" w14:textId="5C779A9F" w:rsidR="00B50680" w:rsidRPr="00B50680" w:rsidRDefault="00B50680" w:rsidP="00B50680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50680">
        <w:rPr>
          <w:rFonts w:ascii="Times New Roman" w:hAnsi="Times New Roman" w:cs="Times New Roman"/>
          <w:sz w:val="24"/>
          <w:szCs w:val="24"/>
        </w:rPr>
        <w:t xml:space="preserve">The </w:t>
      </w:r>
      <w:r w:rsidRPr="00B50680">
        <w:rPr>
          <w:rFonts w:ascii="Times New Roman" w:hAnsi="Times New Roman" w:cs="Times New Roman"/>
          <w:b/>
          <w:sz w:val="24"/>
          <w:szCs w:val="24"/>
        </w:rPr>
        <w:t>criterion for deciding when to stop the training for our network</w:t>
      </w:r>
      <w:r w:rsidRPr="00B50680">
        <w:rPr>
          <w:rFonts w:ascii="Times New Roman" w:hAnsi="Times New Roman" w:cs="Times New Roman"/>
          <w:sz w:val="24"/>
          <w:szCs w:val="24"/>
        </w:rPr>
        <w:t xml:space="preserve">: For the first </w:t>
      </w:r>
      <w:r w:rsidRPr="00B50680">
        <w:rPr>
          <w:rFonts w:ascii="Times New Roman" w:hAnsi="Times New Roman" w:cs="Times New Roman"/>
          <w:sz w:val="24"/>
          <w:szCs w:val="24"/>
          <w:highlight w:val="yellow"/>
        </w:rPr>
        <w:t>3500 randomized data points</w:t>
      </w:r>
      <w:r w:rsidRPr="00B50680">
        <w:rPr>
          <w:rFonts w:ascii="Times New Roman" w:hAnsi="Times New Roman" w:cs="Times New Roman"/>
          <w:sz w:val="24"/>
          <w:szCs w:val="24"/>
        </w:rPr>
        <w:t xml:space="preserve"> out of 4000 data points was used for training. This was selected because the question mentioned that only a subset of the data should be used for training.  </w:t>
      </w:r>
    </w:p>
    <w:p w14:paraId="7E50CC6C" w14:textId="77777777" w:rsidR="00B50680" w:rsidRDefault="00B50680" w:rsidP="00B50680">
      <w:pPr>
        <w:spacing w:line="360" w:lineRule="auto"/>
        <w:rPr>
          <w:sz w:val="24"/>
          <w:szCs w:val="24"/>
        </w:rPr>
      </w:pPr>
      <w:r w:rsidRPr="00B50680">
        <w:rPr>
          <w:b/>
          <w:sz w:val="24"/>
          <w:szCs w:val="24"/>
        </w:rPr>
        <w:t>Note</w:t>
      </w:r>
      <w:r>
        <w:rPr>
          <w:sz w:val="24"/>
          <w:szCs w:val="24"/>
        </w:rPr>
        <w:t xml:space="preserve">: </w:t>
      </w:r>
    </w:p>
    <w:p w14:paraId="1F9C520F" w14:textId="2C095D66" w:rsidR="000D2FEB" w:rsidRDefault="00B50680" w:rsidP="00B5068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sz w:val="24"/>
          <w:szCs w:val="24"/>
        </w:rPr>
        <w:t>I have repeated the learning process by using a smaller learning value as well (</w:t>
      </w:r>
      <w:proofErr w:type="spellStart"/>
      <w:r>
        <w:rPr>
          <w:sz w:val="24"/>
          <w:szCs w:val="24"/>
        </w:rPr>
        <w:t>η</w:t>
      </w:r>
      <w:r>
        <w:rPr>
          <w:sz w:val="24"/>
          <w:szCs w:val="24"/>
          <w:vertAlign w:val="subscript"/>
        </w:rPr>
        <w:t>h</w:t>
      </w:r>
      <w:proofErr w:type="spellEnd"/>
      <w:r>
        <w:rPr>
          <w:sz w:val="24"/>
          <w:szCs w:val="24"/>
          <w:vertAlign w:val="subscript"/>
        </w:rPr>
        <w:t xml:space="preserve"> =</w:t>
      </w:r>
      <w:r>
        <w:rPr>
          <w:sz w:val="24"/>
          <w:szCs w:val="24"/>
        </w:rPr>
        <w:t xml:space="preserve"> 0.001 instead of 0.05) for the hidden layer weights. These learning weights are usually initialized after some learning has already been done on them using the weights from “auto-encoder” simulation. </w:t>
      </w:r>
    </w:p>
    <w:p w14:paraId="37B80D89" w14:textId="7F4F0566" w:rsidR="000D2FEB" w:rsidRDefault="000D2FEB" w:rsidP="000D2F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8F123E" w14:textId="2CBB957D" w:rsidR="00B50680" w:rsidRDefault="00B50680" w:rsidP="000D2F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62A265" w14:textId="77777777" w:rsidR="00B50680" w:rsidRDefault="00B50680" w:rsidP="000D2F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BF481A" w14:textId="74B4A8DE" w:rsidR="00B50680" w:rsidRDefault="00B50680" w:rsidP="00B50680">
      <w:pPr>
        <w:spacing w:after="0" w:line="240" w:lineRule="auto"/>
        <w:jc w:val="both"/>
        <w:rPr>
          <w:b/>
          <w:color w:val="0070C0"/>
          <w:sz w:val="28"/>
          <w:szCs w:val="28"/>
        </w:rPr>
      </w:pPr>
      <w:r w:rsidRPr="00073E64">
        <w:rPr>
          <w:b/>
          <w:color w:val="0070C0"/>
          <w:sz w:val="28"/>
          <w:szCs w:val="28"/>
        </w:rPr>
        <w:lastRenderedPageBreak/>
        <w:t xml:space="preserve">Results: </w:t>
      </w:r>
    </w:p>
    <w:p w14:paraId="51BF3B64" w14:textId="77777777" w:rsidR="00F65521" w:rsidRDefault="00F65521" w:rsidP="00B50680">
      <w:pPr>
        <w:spacing w:after="0" w:line="240" w:lineRule="auto"/>
        <w:jc w:val="both"/>
        <w:rPr>
          <w:b/>
          <w:color w:val="0070C0"/>
          <w:sz w:val="28"/>
          <w:szCs w:val="28"/>
        </w:rPr>
      </w:pPr>
    </w:p>
    <w:p w14:paraId="371B2384" w14:textId="23AAAD64" w:rsidR="00045B2F" w:rsidRDefault="00045B2F" w:rsidP="001946DD">
      <w:pPr>
        <w:pStyle w:val="ListParagraph"/>
        <w:numPr>
          <w:ilvl w:val="0"/>
          <w:numId w:val="7"/>
        </w:numPr>
      </w:pPr>
      <w:r>
        <w:t xml:space="preserve">In this assignment we are training only the outer layer hence the classification error decreases when compared to the previous assignment. If I went ahead &amp; trained all the layers or backpropagate than classification improves. Here mainly we do is transfer learning hence we get better features when compared to previous assignment.  </w:t>
      </w:r>
    </w:p>
    <w:p w14:paraId="2FBE1770" w14:textId="77777777" w:rsidR="00F65521" w:rsidRDefault="00F65521" w:rsidP="00F65521">
      <w:pPr>
        <w:pStyle w:val="ListParagraph"/>
      </w:pPr>
    </w:p>
    <w:p w14:paraId="272E4EFB" w14:textId="207125A6" w:rsidR="00045B2F" w:rsidRDefault="00045B2F" w:rsidP="001946DD">
      <w:pPr>
        <w:pStyle w:val="ListParagraph"/>
        <w:numPr>
          <w:ilvl w:val="0"/>
          <w:numId w:val="7"/>
        </w:numPr>
      </w:pPr>
      <w:r>
        <w:t xml:space="preserve">Classification error would decrease significantly if I back propagated. </w:t>
      </w:r>
    </w:p>
    <w:p w14:paraId="6A3BE836" w14:textId="77777777" w:rsidR="001946DD" w:rsidRDefault="001946DD" w:rsidP="001946DD">
      <w:pPr>
        <w:pStyle w:val="ListParagraph"/>
      </w:pPr>
    </w:p>
    <w:p w14:paraId="3698BD5D" w14:textId="6ECA8421" w:rsidR="00045B2F" w:rsidRDefault="00045B2F" w:rsidP="001946DD">
      <w:pPr>
        <w:pStyle w:val="ListParagraph"/>
        <w:numPr>
          <w:ilvl w:val="0"/>
          <w:numId w:val="7"/>
        </w:numPr>
      </w:pPr>
      <w:r>
        <w:t xml:space="preserve">Without regularization loss function can be higher.  </w:t>
      </w:r>
    </w:p>
    <w:p w14:paraId="0BB9B7BD" w14:textId="77777777" w:rsidR="001946DD" w:rsidRDefault="001946DD" w:rsidP="001946DD">
      <w:pPr>
        <w:pStyle w:val="ListParagraph"/>
      </w:pPr>
    </w:p>
    <w:p w14:paraId="1CA56BE2" w14:textId="4DAD4841" w:rsidR="00045B2F" w:rsidRDefault="00045B2F" w:rsidP="001946DD">
      <w:pPr>
        <w:pStyle w:val="ListParagraph"/>
        <w:numPr>
          <w:ilvl w:val="0"/>
          <w:numId w:val="7"/>
        </w:numPr>
      </w:pPr>
      <w:r>
        <w:t xml:space="preserve">If the classification was using the </w:t>
      </w:r>
      <w:proofErr w:type="spellStart"/>
      <w:r>
        <w:t>softmax</w:t>
      </w:r>
      <w:proofErr w:type="spellEnd"/>
      <w:r>
        <w:t xml:space="preserve"> than there could be better classification’ in this assignment, we are using root mean square the classifier is not that efficient. </w:t>
      </w:r>
    </w:p>
    <w:p w14:paraId="59FA7256" w14:textId="77777777" w:rsidR="00045B2F" w:rsidRDefault="00045B2F" w:rsidP="00045B2F">
      <w:r w:rsidRPr="000C4C5B">
        <w:rPr>
          <w:b/>
        </w:rPr>
        <w:t>Note</w:t>
      </w:r>
      <w:r>
        <w:t xml:space="preserve">: </w:t>
      </w:r>
    </w:p>
    <w:p w14:paraId="78014679" w14:textId="77777777" w:rsidR="00045B2F" w:rsidRDefault="00045B2F" w:rsidP="00045B2F">
      <w:pPr>
        <w:pStyle w:val="ListParagraph"/>
        <w:numPr>
          <w:ilvl w:val="0"/>
          <w:numId w:val="5"/>
        </w:numPr>
      </w:pPr>
      <w:r>
        <w:t xml:space="preserve">Sparseness is determined by row it can range from 1 – 10%. It helps in obtaining better features. One of the deciding factors. </w:t>
      </w:r>
    </w:p>
    <w:p w14:paraId="70BDFE5B" w14:textId="61899DFD" w:rsidR="00B50680" w:rsidRDefault="00B50680" w:rsidP="00B50680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Using the above parameters, the final network was trained only for the outer layers. Later when I ran it longer for over (Thousand) </w:t>
      </w:r>
      <w:r>
        <w:rPr>
          <w:b/>
          <w:sz w:val="24"/>
          <w:szCs w:val="24"/>
        </w:rPr>
        <w:t xml:space="preserve">1000 </w:t>
      </w:r>
      <w:r>
        <w:rPr>
          <w:sz w:val="24"/>
          <w:szCs w:val="24"/>
        </w:rPr>
        <w:t xml:space="preserve">epochs (similar number of epochs as in </w:t>
      </w:r>
      <w:r w:rsidRPr="00790EA0">
        <w:rPr>
          <w:b/>
          <w:sz w:val="24"/>
          <w:szCs w:val="24"/>
        </w:rPr>
        <w:t>problem 2 from Home Work 3)</w:t>
      </w:r>
      <w:r>
        <w:rPr>
          <w:sz w:val="24"/>
          <w:szCs w:val="24"/>
        </w:rPr>
        <w:t xml:space="preserve"> with hundred (100) random points in each epoch. Below is Figure 1 which depicts the</w:t>
      </w:r>
      <w:r w:rsidRPr="00C92B18">
        <w:rPr>
          <w:sz w:val="24"/>
          <w:szCs w:val="24"/>
        </w:rPr>
        <w:t xml:space="preserve"> error rates w</w:t>
      </w:r>
      <w:r>
        <w:rPr>
          <w:sz w:val="24"/>
          <w:szCs w:val="24"/>
        </w:rPr>
        <w:t>hen</w:t>
      </w:r>
      <w:r w:rsidRPr="00C92B18">
        <w:rPr>
          <w:sz w:val="24"/>
          <w:szCs w:val="24"/>
        </w:rPr>
        <w:t xml:space="preserve"> plotted for ever</w:t>
      </w:r>
      <w:r>
        <w:rPr>
          <w:sz w:val="24"/>
          <w:szCs w:val="24"/>
        </w:rPr>
        <w:t>y (Ten) 10 epochs as shown</w:t>
      </w:r>
      <w:proofErr w:type="gramStart"/>
      <w:r>
        <w:rPr>
          <w:sz w:val="24"/>
          <w:szCs w:val="24"/>
        </w:rPr>
        <w:t>…..</w:t>
      </w:r>
      <w:proofErr w:type="gramEnd"/>
      <w:r>
        <w:rPr>
          <w:sz w:val="24"/>
          <w:szCs w:val="24"/>
        </w:rPr>
        <w:t xml:space="preserve"> </w:t>
      </w:r>
    </w:p>
    <w:p w14:paraId="777EF030" w14:textId="77777777" w:rsidR="00045B2F" w:rsidRDefault="00045B2F" w:rsidP="00B50680">
      <w:pPr>
        <w:spacing w:after="0" w:line="240" w:lineRule="auto"/>
        <w:jc w:val="both"/>
        <w:rPr>
          <w:sz w:val="24"/>
          <w:szCs w:val="24"/>
        </w:rPr>
      </w:pPr>
    </w:p>
    <w:p w14:paraId="43D3E284" w14:textId="77777777" w:rsidR="00B50680" w:rsidRDefault="00B50680" w:rsidP="00073E64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690F6DD2" wp14:editId="5FE4FF0C">
            <wp:extent cx="5909857" cy="3781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9407" cy="381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CCBA" w14:textId="4A7128B2" w:rsidR="00B50680" w:rsidRDefault="00B50680" w:rsidP="00B50680">
      <w:pPr>
        <w:pStyle w:val="Caption"/>
        <w:spacing w:after="0"/>
        <w:jc w:val="center"/>
        <w:rPr>
          <w:i w:val="0"/>
          <w:color w:val="auto"/>
        </w:rPr>
      </w:pPr>
      <w:r w:rsidRPr="009425D6">
        <w:rPr>
          <w:b/>
          <w:i w:val="0"/>
          <w:color w:val="auto"/>
        </w:rPr>
        <w:t>Figure 1</w:t>
      </w:r>
      <w:r w:rsidR="00073E64">
        <w:rPr>
          <w:i w:val="0"/>
          <w:color w:val="auto"/>
        </w:rPr>
        <w:t>:</w:t>
      </w:r>
      <w:r w:rsidRPr="00ED0729">
        <w:rPr>
          <w:i w:val="0"/>
          <w:color w:val="auto"/>
        </w:rPr>
        <w:t xml:space="preserve"> </w:t>
      </w:r>
      <w:r>
        <w:rPr>
          <w:i w:val="0"/>
          <w:color w:val="auto"/>
        </w:rPr>
        <w:t xml:space="preserve">Error rates for </w:t>
      </w:r>
      <w:r w:rsidRPr="00ED0729">
        <w:rPr>
          <w:i w:val="0"/>
          <w:color w:val="auto"/>
        </w:rPr>
        <w:t xml:space="preserve">Time series </w:t>
      </w:r>
      <w:r>
        <w:rPr>
          <w:i w:val="0"/>
          <w:color w:val="auto"/>
        </w:rPr>
        <w:t>data set</w:t>
      </w:r>
      <w:r w:rsidRPr="00ED0729">
        <w:rPr>
          <w:i w:val="0"/>
          <w:color w:val="auto"/>
        </w:rPr>
        <w:t xml:space="preserve"> for </w:t>
      </w:r>
      <w:r>
        <w:rPr>
          <w:i w:val="0"/>
          <w:color w:val="auto"/>
        </w:rPr>
        <w:t>every (ten) 10 epochs over (Thousand) 1000 epochs</w:t>
      </w:r>
    </w:p>
    <w:p w14:paraId="1DABCF31" w14:textId="77777777" w:rsidR="00B50680" w:rsidRPr="00F423FF" w:rsidRDefault="00B50680" w:rsidP="00B50680">
      <w:pPr>
        <w:spacing w:after="0" w:line="240" w:lineRule="auto"/>
      </w:pPr>
    </w:p>
    <w:p w14:paraId="7DD604F4" w14:textId="7FF71028" w:rsidR="00B50680" w:rsidRDefault="00B50680" w:rsidP="00B50680">
      <w:pPr>
        <w:spacing w:after="0" w:line="240" w:lineRule="auto"/>
        <w:jc w:val="both"/>
        <w:rPr>
          <w:sz w:val="24"/>
        </w:rPr>
      </w:pPr>
      <w:r>
        <w:rPr>
          <w:sz w:val="24"/>
        </w:rPr>
        <w:t>By (Two Fifty) 250 epochs the error rate as shown above decreases sharply.</w:t>
      </w:r>
    </w:p>
    <w:p w14:paraId="13603384" w14:textId="77777777" w:rsidR="00B50680" w:rsidRDefault="00B50680" w:rsidP="00B50680">
      <w:pPr>
        <w:spacing w:after="0" w:line="240" w:lineRule="auto"/>
        <w:jc w:val="both"/>
        <w:rPr>
          <w:sz w:val="24"/>
        </w:rPr>
      </w:pPr>
    </w:p>
    <w:p w14:paraId="12FB845C" w14:textId="0E44B376" w:rsidR="00B50680" w:rsidRDefault="00B50680" w:rsidP="00B50680">
      <w:pPr>
        <w:spacing w:after="0" w:line="240" w:lineRule="auto"/>
        <w:jc w:val="both"/>
        <w:rPr>
          <w:sz w:val="24"/>
        </w:rPr>
      </w:pPr>
      <w:r>
        <w:rPr>
          <w:sz w:val="24"/>
        </w:rPr>
        <w:t>From the 1</w:t>
      </w:r>
      <w:r w:rsidRPr="00B50680">
        <w:rPr>
          <w:sz w:val="24"/>
          <w:vertAlign w:val="superscript"/>
        </w:rPr>
        <w:t>st</w:t>
      </w:r>
      <w:r>
        <w:rPr>
          <w:sz w:val="24"/>
        </w:rPr>
        <w:t xml:space="preserve"> epoch itself &amp; completely flat-lines by (Two fifty) 250 epochs which is a lot faster than in previous case </w:t>
      </w:r>
      <w:r w:rsidRPr="00790EA0">
        <w:rPr>
          <w:b/>
          <w:sz w:val="24"/>
        </w:rPr>
        <w:t>(</w:t>
      </w:r>
      <w:r w:rsidR="00790EA0">
        <w:rPr>
          <w:b/>
          <w:sz w:val="24"/>
        </w:rPr>
        <w:t>P</w:t>
      </w:r>
      <w:r w:rsidRPr="00790EA0">
        <w:rPr>
          <w:b/>
          <w:sz w:val="24"/>
        </w:rPr>
        <w:t xml:space="preserve">roblem 2 from </w:t>
      </w:r>
      <w:r w:rsidR="00790EA0" w:rsidRPr="00790EA0">
        <w:rPr>
          <w:b/>
          <w:sz w:val="24"/>
        </w:rPr>
        <w:t>HOMEWORK</w:t>
      </w:r>
      <w:r w:rsidRPr="00790EA0">
        <w:rPr>
          <w:b/>
          <w:sz w:val="24"/>
        </w:rPr>
        <w:t>3</w:t>
      </w:r>
      <w:r>
        <w:rPr>
          <w:sz w:val="24"/>
        </w:rPr>
        <w:t xml:space="preserve">) in Figure 2 (shown below) which flat-lines after 400 epochs. </w:t>
      </w:r>
    </w:p>
    <w:p w14:paraId="79D3DA4E" w14:textId="77777777" w:rsidR="00B50680" w:rsidRDefault="00B50680" w:rsidP="00B50680">
      <w:pPr>
        <w:spacing w:after="0" w:line="240" w:lineRule="auto"/>
        <w:jc w:val="both"/>
        <w:rPr>
          <w:sz w:val="24"/>
        </w:rPr>
      </w:pPr>
    </w:p>
    <w:p w14:paraId="6338598C" w14:textId="3414846C" w:rsidR="00B50680" w:rsidRDefault="00B50680" w:rsidP="00B50680">
      <w:pPr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This was possible due to </w:t>
      </w:r>
      <w:r>
        <w:rPr>
          <w:b/>
          <w:sz w:val="24"/>
        </w:rPr>
        <w:t>F</w:t>
      </w:r>
      <w:r w:rsidRPr="00832D5B">
        <w:rPr>
          <w:b/>
          <w:sz w:val="24"/>
        </w:rPr>
        <w:t>ine-tuning</w:t>
      </w:r>
      <w:r>
        <w:rPr>
          <w:sz w:val="24"/>
        </w:rPr>
        <w:t xml:space="preserve"> process followed by using hidden layer weights from auto-encoding. The speed of learning was improved due to auto-encoding; it had a positive effect. </w:t>
      </w:r>
    </w:p>
    <w:p w14:paraId="7FD1F0EC" w14:textId="77777777" w:rsidR="00B50680" w:rsidRDefault="00B50680" w:rsidP="00B50680">
      <w:pPr>
        <w:spacing w:after="0" w:line="240" w:lineRule="auto"/>
        <w:jc w:val="both"/>
        <w:rPr>
          <w:sz w:val="24"/>
        </w:rPr>
      </w:pPr>
    </w:p>
    <w:p w14:paraId="03D04C65" w14:textId="4DB0AF76" w:rsidR="00B50680" w:rsidRPr="00FF626D" w:rsidRDefault="00B50680" w:rsidP="00B50680">
      <w:pPr>
        <w:spacing w:after="0" w:line="240" w:lineRule="auto"/>
        <w:jc w:val="both"/>
        <w:rPr>
          <w:sz w:val="24"/>
        </w:rPr>
      </w:pPr>
      <w:r>
        <w:rPr>
          <w:rFonts w:eastAsiaTheme="minorEastAsia"/>
          <w:sz w:val="24"/>
          <w:szCs w:val="24"/>
        </w:rPr>
        <w:t xml:space="preserve">The hit-rate was </w:t>
      </w:r>
      <w:r w:rsidRPr="0029790A">
        <w:rPr>
          <w:rFonts w:eastAsiaTheme="minorEastAsia"/>
          <w:b/>
          <w:sz w:val="24"/>
          <w:szCs w:val="24"/>
        </w:rPr>
        <w:t>9</w:t>
      </w:r>
      <w:r>
        <w:rPr>
          <w:rFonts w:eastAsiaTheme="minorEastAsia"/>
          <w:b/>
          <w:sz w:val="24"/>
          <w:szCs w:val="24"/>
        </w:rPr>
        <w:t>1</w:t>
      </w:r>
      <w:r w:rsidRPr="0029790A">
        <w:rPr>
          <w:rFonts w:eastAsiaTheme="minorEastAsia"/>
          <w:b/>
          <w:sz w:val="24"/>
          <w:szCs w:val="24"/>
        </w:rPr>
        <w:t>.</w:t>
      </w:r>
      <w:r>
        <w:rPr>
          <w:rFonts w:eastAsiaTheme="minorEastAsia"/>
          <w:b/>
          <w:sz w:val="24"/>
          <w:szCs w:val="24"/>
        </w:rPr>
        <w:t>9</w:t>
      </w:r>
      <w:r w:rsidRPr="0029790A">
        <w:rPr>
          <w:rFonts w:eastAsiaTheme="minorEastAsia"/>
          <w:b/>
          <w:sz w:val="24"/>
          <w:szCs w:val="24"/>
        </w:rPr>
        <w:t>%</w:t>
      </w:r>
      <w:r>
        <w:rPr>
          <w:rFonts w:eastAsiaTheme="minorEastAsia"/>
          <w:sz w:val="24"/>
          <w:szCs w:val="24"/>
        </w:rPr>
        <w:t xml:space="preserve"> in the end which is very to the best-case simulation rate of </w:t>
      </w:r>
      <w:r w:rsidRPr="004C5AB0">
        <w:rPr>
          <w:rFonts w:eastAsiaTheme="minorEastAsia"/>
          <w:b/>
          <w:sz w:val="24"/>
          <w:szCs w:val="24"/>
        </w:rPr>
        <w:t>9</w:t>
      </w:r>
      <w:r>
        <w:rPr>
          <w:rFonts w:eastAsiaTheme="minorEastAsia"/>
          <w:b/>
          <w:sz w:val="24"/>
          <w:szCs w:val="24"/>
        </w:rPr>
        <w:t>3</w:t>
      </w:r>
      <w:r w:rsidRPr="004C5AB0">
        <w:rPr>
          <w:rFonts w:eastAsiaTheme="minorEastAsia"/>
          <w:b/>
          <w:sz w:val="24"/>
          <w:szCs w:val="24"/>
        </w:rPr>
        <w:t>.</w:t>
      </w:r>
      <w:r>
        <w:rPr>
          <w:rFonts w:eastAsiaTheme="minorEastAsia"/>
          <w:b/>
          <w:sz w:val="24"/>
          <w:szCs w:val="24"/>
        </w:rPr>
        <w:t>1</w:t>
      </w:r>
      <w:r w:rsidRPr="004C5AB0">
        <w:rPr>
          <w:rFonts w:eastAsiaTheme="minorEastAsia"/>
          <w:b/>
          <w:sz w:val="24"/>
          <w:szCs w:val="24"/>
        </w:rPr>
        <w:t xml:space="preserve"> %.</w:t>
      </w:r>
      <w:r>
        <w:rPr>
          <w:rFonts w:eastAsiaTheme="minorEastAsia"/>
          <w:sz w:val="24"/>
          <w:szCs w:val="24"/>
        </w:rPr>
        <w:t xml:space="preserve"> I also made sure to generate the </w:t>
      </w:r>
      <w:r w:rsidRPr="00E50B38">
        <w:rPr>
          <w:rFonts w:eastAsiaTheme="minorEastAsia"/>
          <w:b/>
          <w:sz w:val="24"/>
          <w:szCs w:val="24"/>
        </w:rPr>
        <w:t>Confusion matrices</w:t>
      </w:r>
      <w:r>
        <w:rPr>
          <w:rFonts w:eastAsiaTheme="minorEastAsia"/>
          <w:b/>
          <w:sz w:val="24"/>
          <w:szCs w:val="24"/>
        </w:rPr>
        <w:t xml:space="preserve">. The confusion matrices </w:t>
      </w:r>
      <w:r w:rsidRPr="00B50680">
        <w:rPr>
          <w:rFonts w:eastAsiaTheme="minorEastAsia"/>
          <w:sz w:val="24"/>
          <w:szCs w:val="24"/>
        </w:rPr>
        <w:t xml:space="preserve">of </w:t>
      </w:r>
      <w:r w:rsidRPr="00E50B38">
        <w:rPr>
          <w:rFonts w:eastAsiaTheme="minorEastAsia"/>
          <w:sz w:val="24"/>
          <w:szCs w:val="24"/>
        </w:rPr>
        <w:t>for both t</w:t>
      </w:r>
      <w:r>
        <w:rPr>
          <w:rFonts w:eastAsiaTheme="minorEastAsia"/>
          <w:sz w:val="24"/>
          <w:szCs w:val="24"/>
        </w:rPr>
        <w:t xml:space="preserve">esting &amp; training </w:t>
      </w:r>
      <w:r w:rsidRPr="00E50B38">
        <w:rPr>
          <w:rFonts w:eastAsiaTheme="minorEastAsia"/>
          <w:sz w:val="24"/>
          <w:szCs w:val="24"/>
        </w:rPr>
        <w:t xml:space="preserve">sets to further evaluate the </w:t>
      </w:r>
      <w:r>
        <w:rPr>
          <w:rFonts w:eastAsiaTheme="minorEastAsia"/>
          <w:sz w:val="24"/>
          <w:szCs w:val="24"/>
        </w:rPr>
        <w:t xml:space="preserve">overall </w:t>
      </w:r>
      <w:r w:rsidRPr="00E50B38">
        <w:rPr>
          <w:rFonts w:eastAsiaTheme="minorEastAsia"/>
          <w:sz w:val="24"/>
          <w:szCs w:val="24"/>
        </w:rPr>
        <w:t xml:space="preserve">performance. </w:t>
      </w:r>
      <w:r>
        <w:rPr>
          <w:rFonts w:eastAsiaTheme="minorEastAsia"/>
          <w:sz w:val="24"/>
          <w:szCs w:val="24"/>
        </w:rPr>
        <w:t>T</w:t>
      </w:r>
      <w:r w:rsidRPr="00E50B38">
        <w:rPr>
          <w:rFonts w:eastAsiaTheme="minorEastAsia"/>
          <w:sz w:val="24"/>
          <w:szCs w:val="24"/>
        </w:rPr>
        <w:t>raining set of 4000 points</w:t>
      </w:r>
      <w:r>
        <w:rPr>
          <w:rFonts w:eastAsiaTheme="minorEastAsia"/>
          <w:sz w:val="24"/>
          <w:szCs w:val="24"/>
        </w:rPr>
        <w:t xml:space="preserve"> confusion matrix is depicted in </w:t>
      </w:r>
      <w:r w:rsidRPr="00E50B38">
        <w:rPr>
          <w:rFonts w:eastAsiaTheme="minorEastAsia"/>
          <w:sz w:val="24"/>
          <w:szCs w:val="24"/>
        </w:rPr>
        <w:t xml:space="preserve">Table 1 </w:t>
      </w:r>
    </w:p>
    <w:p w14:paraId="37727E4B" w14:textId="19C30B72" w:rsidR="000D2FEB" w:rsidRPr="00B50680" w:rsidRDefault="000D2FEB" w:rsidP="00B50680">
      <w:pPr>
        <w:rPr>
          <w:rFonts w:ascii="Times New Roman" w:hAnsi="Times New Roman" w:cs="Times New Roman"/>
          <w:sz w:val="24"/>
          <w:szCs w:val="24"/>
        </w:rPr>
      </w:pPr>
    </w:p>
    <w:p w14:paraId="08857A57" w14:textId="77777777" w:rsidR="00B50680" w:rsidRDefault="00B50680" w:rsidP="00B50680">
      <w:pPr>
        <w:keepNext/>
        <w:jc w:val="center"/>
      </w:pPr>
      <w:r>
        <w:rPr>
          <w:noProof/>
        </w:rPr>
        <w:drawing>
          <wp:inline distT="0" distB="0" distL="0" distR="0" wp14:anchorId="08E31875" wp14:editId="382F6735">
            <wp:extent cx="4797720" cy="34575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0615" cy="347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196D" w14:textId="4B4548B9" w:rsidR="00B50680" w:rsidRPr="001946DD" w:rsidRDefault="00B50680" w:rsidP="00B50680">
      <w:pPr>
        <w:pStyle w:val="Caption"/>
        <w:jc w:val="center"/>
        <w:rPr>
          <w:i w:val="0"/>
          <w:color w:val="auto"/>
        </w:rPr>
      </w:pPr>
      <w:r w:rsidRPr="009425D6">
        <w:rPr>
          <w:b/>
          <w:i w:val="0"/>
          <w:color w:val="auto"/>
        </w:rPr>
        <w:t>Figure 2</w:t>
      </w:r>
      <w:r w:rsidRPr="001946DD">
        <w:rPr>
          <w:i w:val="0"/>
          <w:color w:val="auto"/>
        </w:rPr>
        <w:t>: Time series plot of squared (J</w:t>
      </w:r>
      <w:r w:rsidRPr="001946DD">
        <w:rPr>
          <w:i w:val="0"/>
          <w:color w:val="auto"/>
          <w:vertAlign w:val="subscript"/>
        </w:rPr>
        <w:t>2</w:t>
      </w:r>
      <w:r w:rsidRPr="001946DD">
        <w:rPr>
          <w:i w:val="0"/>
          <w:color w:val="auto"/>
        </w:rPr>
        <w:t>) error rates for every 10 epochs over 1000 epochs of training</w:t>
      </w:r>
      <w:r w:rsidR="001E5AE8" w:rsidRPr="001946DD">
        <w:rPr>
          <w:i w:val="0"/>
          <w:color w:val="auto"/>
        </w:rPr>
        <w:t xml:space="preserve"> </w:t>
      </w:r>
      <w:r w:rsidR="001E5AE8" w:rsidRPr="00F65521">
        <w:rPr>
          <w:b/>
          <w:i w:val="0"/>
          <w:color w:val="auto"/>
        </w:rPr>
        <w:t>(Homework 3 problem 2)</w:t>
      </w:r>
    </w:p>
    <w:p w14:paraId="10BF4EF5" w14:textId="5420A0D4" w:rsidR="00F92CE6" w:rsidRDefault="00B50680" w:rsidP="009C1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is run over series of epochs for the entire training data set. </w:t>
      </w:r>
      <w:r w:rsidR="00C433C2">
        <w:rPr>
          <w:rFonts w:ascii="Times New Roman" w:hAnsi="Times New Roman" w:cs="Times New Roman"/>
          <w:sz w:val="24"/>
          <w:szCs w:val="24"/>
        </w:rPr>
        <w:t>T</w:t>
      </w:r>
      <w:r w:rsidR="00B75461">
        <w:rPr>
          <w:rFonts w:ascii="Times New Roman" w:hAnsi="Times New Roman" w:cs="Times New Roman"/>
          <w:sz w:val="24"/>
          <w:szCs w:val="24"/>
        </w:rPr>
        <w:t xml:space="preserve">he loss function observed in below figure was high for the test data while the loss was barely anything for the training data.  </w:t>
      </w:r>
    </w:p>
    <w:p w14:paraId="2B48DEEF" w14:textId="02C6D63D" w:rsidR="00C91037" w:rsidRDefault="00115263" w:rsidP="00073E6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2D60BF" wp14:editId="2DE572ED">
            <wp:extent cx="4552950" cy="3533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80E2" w14:textId="511D68D0" w:rsidR="00C433C2" w:rsidRPr="001946DD" w:rsidRDefault="00C433C2" w:rsidP="00073E64">
      <w:pPr>
        <w:jc w:val="center"/>
        <w:rPr>
          <w:rFonts w:cstheme="minorHAnsi"/>
          <w:sz w:val="18"/>
          <w:szCs w:val="18"/>
        </w:rPr>
      </w:pPr>
      <w:r w:rsidRPr="009425D6">
        <w:rPr>
          <w:rFonts w:cstheme="minorHAnsi"/>
          <w:b/>
          <w:sz w:val="18"/>
          <w:szCs w:val="18"/>
        </w:rPr>
        <w:t xml:space="preserve">Figure </w:t>
      </w:r>
      <w:r w:rsidR="001E5AE8" w:rsidRPr="009425D6">
        <w:rPr>
          <w:rFonts w:cstheme="minorHAnsi"/>
          <w:b/>
          <w:sz w:val="18"/>
          <w:szCs w:val="18"/>
        </w:rPr>
        <w:t>3</w:t>
      </w:r>
      <w:r w:rsidR="001E5AE8" w:rsidRPr="001946DD">
        <w:rPr>
          <w:rFonts w:cstheme="minorHAnsi"/>
          <w:sz w:val="18"/>
          <w:szCs w:val="18"/>
        </w:rPr>
        <w:t>:</w:t>
      </w:r>
      <w:r w:rsidRPr="001946DD">
        <w:rPr>
          <w:rFonts w:cstheme="minorHAnsi"/>
          <w:sz w:val="18"/>
          <w:szCs w:val="18"/>
        </w:rPr>
        <w:t xml:space="preserve"> shows the J2 loss function was tabulated for the testing &amp; training dataset</w:t>
      </w:r>
    </w:p>
    <w:p w14:paraId="05625622" w14:textId="697E9C6A" w:rsidR="00F43647" w:rsidRDefault="0078555B" w:rsidP="009C1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</w:t>
      </w:r>
      <w:r w:rsidR="001E5AE8">
        <w:rPr>
          <w:rFonts w:ascii="Times New Roman" w:hAnsi="Times New Roman" w:cs="Times New Roman"/>
          <w:sz w:val="24"/>
          <w:szCs w:val="24"/>
        </w:rPr>
        <w:t xml:space="preserve"> depicted below shows the result of </w:t>
      </w:r>
      <w:r w:rsidR="001E5AE8" w:rsidRPr="00790EA0">
        <w:rPr>
          <w:rFonts w:ascii="Times New Roman" w:hAnsi="Times New Roman" w:cs="Times New Roman"/>
          <w:b/>
          <w:sz w:val="24"/>
          <w:szCs w:val="24"/>
        </w:rPr>
        <w:t>Problem 2 Homework 3</w:t>
      </w:r>
      <w:r w:rsidR="001E5AE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767E9CE" w14:textId="33600310" w:rsidR="001E5AE8" w:rsidRDefault="00F43647" w:rsidP="009C1CF8">
      <w:pPr>
        <w:rPr>
          <w:rFonts w:ascii="Times New Roman" w:hAnsi="Times New Roman" w:cs="Times New Roman"/>
          <w:sz w:val="24"/>
          <w:szCs w:val="24"/>
        </w:rPr>
      </w:pPr>
      <w:r>
        <w:t>It shows the total final training loss value (2.4348*10^4) over Four thousand (4000) points &amp; the total final test loss value (7.2541*10^3) are shown scaled over a hundred points by multiplying by hundred &amp; dividing by the training or test size. As can be seen, the final testing loss value over hundred points (725.41) is higher than the training loss value</w:t>
      </w:r>
      <w:r w:rsidRPr="00091EC5">
        <w:t xml:space="preserve"> </w:t>
      </w:r>
      <w:r>
        <w:t>over hundred (100) points (606.48). When the training loss value</w:t>
      </w:r>
      <w:r w:rsidRPr="00091EC5">
        <w:t xml:space="preserve"> </w:t>
      </w:r>
      <w:r>
        <w:t>over hundred (100) points is divided by (100*784), the error squared/dimension is approximately 0.0076 which is acceptable considering that the range is 1.00 (it is approximately 0.7% of the range).</w:t>
      </w:r>
    </w:p>
    <w:p w14:paraId="0DE2FA13" w14:textId="57A070A9" w:rsidR="00C433C2" w:rsidRDefault="00C433C2" w:rsidP="009C1CF8">
      <w:pPr>
        <w:rPr>
          <w:rFonts w:ascii="Times New Roman" w:hAnsi="Times New Roman" w:cs="Times New Roman"/>
          <w:sz w:val="24"/>
          <w:szCs w:val="24"/>
        </w:rPr>
      </w:pPr>
    </w:p>
    <w:p w14:paraId="410EE15B" w14:textId="1960BFD1" w:rsidR="00C433C2" w:rsidRDefault="001E5AE8" w:rsidP="00073E6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006EE1" wp14:editId="33AA7539">
            <wp:extent cx="4057596" cy="31242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539" t="10541" r="45672" b="51820"/>
                    <a:stretch/>
                  </pic:blipFill>
                  <pic:spPr bwMode="auto">
                    <a:xfrm>
                      <a:off x="0" y="0"/>
                      <a:ext cx="4083250" cy="3143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980D5" w14:textId="0F62AC4E" w:rsidR="00156EF2" w:rsidRPr="00156EF2" w:rsidRDefault="00156EF2" w:rsidP="00073E64">
      <w:pPr>
        <w:jc w:val="center"/>
        <w:rPr>
          <w:sz w:val="18"/>
        </w:rPr>
      </w:pPr>
      <w:r w:rsidRPr="009425D6">
        <w:rPr>
          <w:b/>
          <w:sz w:val="18"/>
        </w:rPr>
        <w:t>Figure 4</w:t>
      </w:r>
      <w:r w:rsidRPr="000213EB">
        <w:rPr>
          <w:sz w:val="18"/>
        </w:rPr>
        <w:t xml:space="preserve">: </w:t>
      </w:r>
      <w:r>
        <w:rPr>
          <w:sz w:val="18"/>
        </w:rPr>
        <w:t xml:space="preserve">Final Error Squared for Testing &amp; Training Data Scaled Over 100 Points </w:t>
      </w:r>
      <w:r w:rsidRPr="00F65521">
        <w:rPr>
          <w:b/>
          <w:i/>
          <w:sz w:val="20"/>
          <w:szCs w:val="24"/>
        </w:rPr>
        <w:t>(Homework 3 problem 2)</w:t>
      </w:r>
    </w:p>
    <w:p w14:paraId="70C8F607" w14:textId="762208DE" w:rsidR="00C433C2" w:rsidRDefault="00C433C2" w:rsidP="009C1CF8">
      <w:pPr>
        <w:rPr>
          <w:b/>
          <w:highlight w:val="yellow"/>
        </w:rPr>
      </w:pPr>
      <w:r w:rsidRPr="00A223A5">
        <w:rPr>
          <w:rFonts w:ascii="Times New Roman" w:hAnsi="Times New Roman" w:cs="Times New Roman"/>
          <w:sz w:val="24"/>
          <w:szCs w:val="24"/>
        </w:rPr>
        <w:t xml:space="preserve">Next, Figure </w:t>
      </w:r>
      <w:r w:rsidR="00C34624">
        <w:rPr>
          <w:rFonts w:ascii="Times New Roman" w:hAnsi="Times New Roman" w:cs="Times New Roman"/>
          <w:sz w:val="24"/>
          <w:szCs w:val="24"/>
        </w:rPr>
        <w:t>6</w:t>
      </w:r>
      <w:r w:rsidRPr="00A223A5">
        <w:rPr>
          <w:rFonts w:ascii="Times New Roman" w:hAnsi="Times New Roman" w:cs="Times New Roman"/>
          <w:sz w:val="24"/>
          <w:szCs w:val="24"/>
        </w:rPr>
        <w:t xml:space="preserve"> is </w:t>
      </w:r>
      <w:r w:rsidR="00073E64">
        <w:rPr>
          <w:rFonts w:ascii="Times New Roman" w:hAnsi="Times New Roman" w:cs="Times New Roman"/>
          <w:sz w:val="24"/>
          <w:szCs w:val="24"/>
        </w:rPr>
        <w:t>basically</w:t>
      </w:r>
      <w:r w:rsidRPr="00A223A5">
        <w:rPr>
          <w:rFonts w:ascii="Times New Roman" w:hAnsi="Times New Roman" w:cs="Times New Roman"/>
          <w:sz w:val="24"/>
          <w:szCs w:val="24"/>
        </w:rPr>
        <w:t xml:space="preserve"> plot</w:t>
      </w:r>
      <w:r w:rsidR="00073E64">
        <w:rPr>
          <w:rFonts w:ascii="Times New Roman" w:hAnsi="Times New Roman" w:cs="Times New Roman"/>
          <w:sz w:val="24"/>
          <w:szCs w:val="24"/>
        </w:rPr>
        <w:t>ting</w:t>
      </w:r>
      <w:r w:rsidRPr="00A223A5">
        <w:rPr>
          <w:rFonts w:ascii="Times New Roman" w:hAnsi="Times New Roman" w:cs="Times New Roman"/>
          <w:sz w:val="24"/>
          <w:szCs w:val="24"/>
        </w:rPr>
        <w:t xml:space="preserve"> of the weights between the input </w:t>
      </w:r>
      <w:r w:rsidR="00073E64">
        <w:rPr>
          <w:rFonts w:ascii="Times New Roman" w:hAnsi="Times New Roman" w:cs="Times New Roman"/>
          <w:sz w:val="24"/>
          <w:szCs w:val="24"/>
        </w:rPr>
        <w:t>&amp;</w:t>
      </w:r>
      <w:r w:rsidRPr="00A223A5">
        <w:rPr>
          <w:rFonts w:ascii="Times New Roman" w:hAnsi="Times New Roman" w:cs="Times New Roman"/>
          <w:sz w:val="24"/>
          <w:szCs w:val="24"/>
        </w:rPr>
        <w:t xml:space="preserve"> hidden layer. </w:t>
      </w:r>
      <w:r w:rsidR="00073E64">
        <w:rPr>
          <w:rFonts w:ascii="Times New Roman" w:hAnsi="Times New Roman" w:cs="Times New Roman"/>
          <w:sz w:val="24"/>
          <w:szCs w:val="24"/>
        </w:rPr>
        <w:t xml:space="preserve">Figure </w:t>
      </w:r>
      <w:r w:rsidR="00C34624">
        <w:rPr>
          <w:rFonts w:ascii="Times New Roman" w:hAnsi="Times New Roman" w:cs="Times New Roman"/>
          <w:sz w:val="24"/>
          <w:szCs w:val="24"/>
        </w:rPr>
        <w:t>6</w:t>
      </w:r>
      <w:r w:rsidR="00073E64">
        <w:rPr>
          <w:rFonts w:ascii="Times New Roman" w:hAnsi="Times New Roman" w:cs="Times New Roman"/>
          <w:sz w:val="24"/>
          <w:szCs w:val="24"/>
        </w:rPr>
        <w:t xml:space="preserve"> clearly depicts</w:t>
      </w:r>
      <w:r w:rsidRPr="00A223A5">
        <w:rPr>
          <w:rFonts w:ascii="Times New Roman" w:hAnsi="Times New Roman" w:cs="Times New Roman"/>
          <w:sz w:val="24"/>
          <w:szCs w:val="24"/>
        </w:rPr>
        <w:t xml:space="preserve"> the transformation</w:t>
      </w:r>
      <w:r w:rsidR="004F5A78">
        <w:rPr>
          <w:rFonts w:ascii="Times New Roman" w:hAnsi="Times New Roman" w:cs="Times New Roman"/>
          <w:sz w:val="24"/>
          <w:szCs w:val="24"/>
        </w:rPr>
        <w:t xml:space="preserve">; </w:t>
      </w:r>
      <w:r w:rsidR="004F5A78" w:rsidRPr="00070CCD">
        <w:rPr>
          <w:b/>
          <w:highlight w:val="yellow"/>
        </w:rPr>
        <w:t>we can clearly see the features.</w:t>
      </w:r>
    </w:p>
    <w:p w14:paraId="3C2AA214" w14:textId="329C8B8E" w:rsidR="004F5A78" w:rsidRDefault="00C34624" w:rsidP="00C3462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A28A66" wp14:editId="343A6D78">
            <wp:extent cx="4705350" cy="3499353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6487" cy="35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7DFE" w14:textId="1345576E" w:rsidR="00C433C2" w:rsidRPr="001946DD" w:rsidRDefault="00C34624" w:rsidP="00C34624">
      <w:pPr>
        <w:jc w:val="center"/>
        <w:rPr>
          <w:rFonts w:cstheme="minorHAnsi"/>
          <w:sz w:val="18"/>
          <w:szCs w:val="18"/>
        </w:rPr>
      </w:pPr>
      <w:r w:rsidRPr="001946DD">
        <w:rPr>
          <w:rFonts w:cstheme="minorHAnsi"/>
          <w:sz w:val="18"/>
          <w:szCs w:val="18"/>
        </w:rPr>
        <w:t>Figure 5: Average Error vs Label of MNIST Data</w:t>
      </w:r>
    </w:p>
    <w:p w14:paraId="6637D6F3" w14:textId="073E06C4" w:rsidR="00F50903" w:rsidRDefault="00F50903" w:rsidP="00C3462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3BE6A1" w14:textId="02F226DC" w:rsidR="00073E64" w:rsidRDefault="00073E64" w:rsidP="00073E6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C97E32" wp14:editId="290F4906">
            <wp:extent cx="5943600" cy="45319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96B8" w14:textId="7E3681CA" w:rsidR="00DF6227" w:rsidRPr="001946DD" w:rsidRDefault="00073E64" w:rsidP="00073E64">
      <w:pPr>
        <w:pStyle w:val="ListParagraph"/>
        <w:spacing w:line="360" w:lineRule="auto"/>
        <w:jc w:val="center"/>
        <w:rPr>
          <w:rFonts w:cstheme="minorHAnsi"/>
          <w:sz w:val="18"/>
          <w:szCs w:val="18"/>
        </w:rPr>
      </w:pPr>
      <w:r w:rsidRPr="009425D6">
        <w:rPr>
          <w:rFonts w:cstheme="minorHAnsi"/>
          <w:b/>
          <w:sz w:val="18"/>
          <w:szCs w:val="18"/>
        </w:rPr>
        <w:t xml:space="preserve">Figure </w:t>
      </w:r>
      <w:r w:rsidR="00C34624" w:rsidRPr="009425D6">
        <w:rPr>
          <w:rFonts w:cstheme="minorHAnsi"/>
          <w:b/>
          <w:sz w:val="18"/>
          <w:szCs w:val="18"/>
        </w:rPr>
        <w:t>6</w:t>
      </w:r>
      <w:r w:rsidRPr="001946DD">
        <w:rPr>
          <w:rFonts w:cstheme="minorHAnsi"/>
          <w:sz w:val="18"/>
          <w:szCs w:val="18"/>
        </w:rPr>
        <w:t>: Weights between Input layer &amp; hidden layer</w:t>
      </w:r>
    </w:p>
    <w:p w14:paraId="13AFE061" w14:textId="5BFFC555" w:rsidR="0039594F" w:rsidRPr="0039594F" w:rsidRDefault="0039594F" w:rsidP="0039594F">
      <w:r w:rsidRPr="0039594F">
        <w:rPr>
          <w:b/>
        </w:rPr>
        <w:t xml:space="preserve">In figure </w:t>
      </w:r>
      <w:r w:rsidR="00C34624">
        <w:rPr>
          <w:b/>
        </w:rPr>
        <w:t>7</w:t>
      </w:r>
      <w:r w:rsidRPr="0039594F">
        <w:rPr>
          <w:b/>
        </w:rPr>
        <w:t>,</w:t>
      </w:r>
      <w:r w:rsidRPr="0039594F">
        <w:t xml:space="preserve"> we can observe that the numbers five &amp; Six are visible. That means that for those 2 numbers the neurons associated with them generate a strong response hence its features are captured.   For most numbers we will observe blurriness the reason is because most hidden neurons do not specialize in identifying the correct features for 1 digit. Most features for the hidden neurons when plotted are not too distinct/sharp.</w:t>
      </w:r>
    </w:p>
    <w:p w14:paraId="7CD192EF" w14:textId="737A5453" w:rsidR="0039594F" w:rsidRPr="0039594F" w:rsidRDefault="0039594F" w:rsidP="0039594F">
      <w:r w:rsidRPr="0039594F">
        <w:t xml:space="preserve">While </w:t>
      </w:r>
      <w:r w:rsidRPr="00070CCD">
        <w:rPr>
          <w:b/>
          <w:highlight w:val="yellow"/>
        </w:rPr>
        <w:t xml:space="preserve">in Figure </w:t>
      </w:r>
      <w:r w:rsidR="00C34624">
        <w:rPr>
          <w:b/>
          <w:highlight w:val="yellow"/>
        </w:rPr>
        <w:t>6</w:t>
      </w:r>
      <w:r w:rsidRPr="00070CCD">
        <w:rPr>
          <w:b/>
          <w:highlight w:val="yellow"/>
        </w:rPr>
        <w:t xml:space="preserve"> we can clearly see the features</w:t>
      </w:r>
      <w:r w:rsidR="007505F2">
        <w:rPr>
          <w:b/>
          <w:highlight w:val="yellow"/>
        </w:rPr>
        <w:t xml:space="preserve"> for more digits. </w:t>
      </w:r>
      <w:r>
        <w:rPr>
          <w:b/>
        </w:rPr>
        <w:t xml:space="preserve"> </w:t>
      </w:r>
    </w:p>
    <w:p w14:paraId="33D529C3" w14:textId="77777777" w:rsidR="0039594F" w:rsidRDefault="0039594F" w:rsidP="0039594F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3177814B" w14:textId="4170258A" w:rsidR="00DF6227" w:rsidRPr="00DB424A" w:rsidRDefault="00EB40EF" w:rsidP="00073E64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A3B2EAC" wp14:editId="5DDE2430">
            <wp:simplePos x="0" y="0"/>
            <wp:positionH relativeFrom="margin">
              <wp:align>right</wp:align>
            </wp:positionH>
            <wp:positionV relativeFrom="paragraph">
              <wp:posOffset>437515</wp:posOffset>
            </wp:positionV>
            <wp:extent cx="6264275" cy="3419475"/>
            <wp:effectExtent l="0" t="0" r="3175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3" t="13105" r="10737" b="13960"/>
                    <a:stretch/>
                  </pic:blipFill>
                  <pic:spPr bwMode="auto">
                    <a:xfrm>
                      <a:off x="0" y="0"/>
                      <a:ext cx="6264275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8F80F7" w14:textId="12183B68" w:rsidR="0039594F" w:rsidRDefault="00D620AE" w:rsidP="0039594F">
      <w:pPr>
        <w:jc w:val="center"/>
        <w:rPr>
          <w:sz w:val="18"/>
        </w:rPr>
      </w:pPr>
      <w:r w:rsidRPr="009425D6">
        <w:rPr>
          <w:b/>
          <w:sz w:val="18"/>
        </w:rPr>
        <w:t xml:space="preserve">Figure </w:t>
      </w:r>
      <w:r w:rsidR="00C34624" w:rsidRPr="009425D6">
        <w:rPr>
          <w:b/>
          <w:sz w:val="18"/>
        </w:rPr>
        <w:t>7</w:t>
      </w:r>
      <w:r w:rsidRPr="000213EB">
        <w:rPr>
          <w:sz w:val="18"/>
        </w:rPr>
        <w:t xml:space="preserve">: </w:t>
      </w:r>
      <w:r>
        <w:rPr>
          <w:sz w:val="18"/>
        </w:rPr>
        <w:t>Features for All of the Hundred Hidden Neurons</w:t>
      </w:r>
      <w:r w:rsidR="00F65521">
        <w:rPr>
          <w:sz w:val="18"/>
        </w:rPr>
        <w:t xml:space="preserve"> </w:t>
      </w:r>
      <w:r w:rsidR="00F65521" w:rsidRPr="00F65521">
        <w:rPr>
          <w:b/>
          <w:i/>
          <w:sz w:val="20"/>
          <w:szCs w:val="24"/>
        </w:rPr>
        <w:t>(Homework 3 problem 2)</w:t>
      </w:r>
    </w:p>
    <w:p w14:paraId="6BB7FFCF" w14:textId="190D4298" w:rsidR="004B5C9F" w:rsidRDefault="004B5C9F" w:rsidP="0039594F">
      <w:pPr>
        <w:jc w:val="center"/>
        <w:rPr>
          <w:sz w:val="18"/>
        </w:rPr>
      </w:pPr>
      <w:r w:rsidRPr="00DB424A">
        <w:rPr>
          <w:rFonts w:ascii="Times New Roman" w:hAnsi="Times New Roman" w:cs="Times New Roman"/>
          <w:noProof/>
        </w:rPr>
        <w:drawing>
          <wp:inline distT="0" distB="0" distL="0" distR="0" wp14:anchorId="2C6D41CB" wp14:editId="7681CFA0">
            <wp:extent cx="4876800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EDBF" w14:textId="52DBC83D" w:rsidR="004B5C9F" w:rsidRDefault="004B5C9F" w:rsidP="004B5C9F">
      <w:pPr>
        <w:jc w:val="center"/>
        <w:rPr>
          <w:sz w:val="18"/>
        </w:rPr>
      </w:pPr>
      <w:r w:rsidRPr="009425D6">
        <w:rPr>
          <w:b/>
          <w:sz w:val="18"/>
        </w:rPr>
        <w:t xml:space="preserve">Figure </w:t>
      </w:r>
      <w:r w:rsidR="00C34624" w:rsidRPr="009425D6">
        <w:rPr>
          <w:b/>
          <w:sz w:val="18"/>
        </w:rPr>
        <w:t>8</w:t>
      </w:r>
      <w:r w:rsidRPr="000213EB">
        <w:rPr>
          <w:sz w:val="18"/>
        </w:rPr>
        <w:t xml:space="preserve">: </w:t>
      </w:r>
      <w:r w:rsidR="004F5A78">
        <w:rPr>
          <w:sz w:val="18"/>
        </w:rPr>
        <w:t>Input images</w:t>
      </w:r>
    </w:p>
    <w:p w14:paraId="2CC07CCA" w14:textId="77777777" w:rsidR="004B5C9F" w:rsidRDefault="004B5C9F" w:rsidP="0039594F">
      <w:pPr>
        <w:jc w:val="center"/>
        <w:rPr>
          <w:sz w:val="18"/>
        </w:rPr>
      </w:pPr>
    </w:p>
    <w:p w14:paraId="0868FC39" w14:textId="05ED9CDF" w:rsidR="009C1CF8" w:rsidRDefault="00E94485" w:rsidP="00223AFA">
      <w:pPr>
        <w:jc w:val="center"/>
      </w:pPr>
      <w:r>
        <w:rPr>
          <w:noProof/>
        </w:rPr>
        <w:drawing>
          <wp:inline distT="0" distB="0" distL="0" distR="0" wp14:anchorId="38340DCC" wp14:editId="19988DF6">
            <wp:extent cx="5000625" cy="37606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3219" cy="377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BBF5" w14:textId="21ECA0EB" w:rsidR="003752B1" w:rsidRPr="001946DD" w:rsidRDefault="003752B1" w:rsidP="00223AFA">
      <w:pPr>
        <w:jc w:val="center"/>
        <w:rPr>
          <w:sz w:val="18"/>
          <w:szCs w:val="18"/>
        </w:rPr>
      </w:pPr>
      <w:r w:rsidRPr="009425D6">
        <w:rPr>
          <w:b/>
          <w:sz w:val="18"/>
          <w:szCs w:val="18"/>
        </w:rPr>
        <w:t>Figure 10</w:t>
      </w:r>
      <w:r w:rsidRPr="001946DD">
        <w:rPr>
          <w:sz w:val="18"/>
          <w:szCs w:val="18"/>
        </w:rPr>
        <w:t>:  Rho Hat over Time</w:t>
      </w:r>
    </w:p>
    <w:p w14:paraId="6DAC4548" w14:textId="351066D2" w:rsidR="009C1CF8" w:rsidRDefault="00223AFA" w:rsidP="00223AFA">
      <w:pPr>
        <w:jc w:val="center"/>
      </w:pPr>
      <w:r>
        <w:rPr>
          <w:noProof/>
        </w:rPr>
        <w:drawing>
          <wp:inline distT="0" distB="0" distL="0" distR="0" wp14:anchorId="39803E98" wp14:editId="408EFDD5">
            <wp:extent cx="4648200" cy="3445925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4379" cy="34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ADF3" w14:textId="325B50FD" w:rsidR="003752B1" w:rsidRPr="001946DD" w:rsidRDefault="003752B1" w:rsidP="003752B1">
      <w:pPr>
        <w:jc w:val="center"/>
        <w:rPr>
          <w:sz w:val="18"/>
          <w:szCs w:val="18"/>
        </w:rPr>
      </w:pPr>
      <w:r w:rsidRPr="009425D6">
        <w:rPr>
          <w:b/>
          <w:sz w:val="18"/>
          <w:szCs w:val="18"/>
        </w:rPr>
        <w:t>Figure 11</w:t>
      </w:r>
      <w:r w:rsidRPr="001946DD">
        <w:rPr>
          <w:sz w:val="18"/>
          <w:szCs w:val="18"/>
        </w:rPr>
        <w:t xml:space="preserve">:  Error rate </w:t>
      </w:r>
      <w:r w:rsidR="00C86C2F" w:rsidRPr="001946DD">
        <w:rPr>
          <w:sz w:val="18"/>
          <w:szCs w:val="18"/>
        </w:rPr>
        <w:t xml:space="preserve">vs Epoch Number </w:t>
      </w:r>
    </w:p>
    <w:p w14:paraId="514547A0" w14:textId="743EBCF8" w:rsidR="003752B1" w:rsidRDefault="003752B1" w:rsidP="00223AFA">
      <w:pPr>
        <w:jc w:val="center"/>
      </w:pPr>
    </w:p>
    <w:p w14:paraId="25E465BD" w14:textId="4C8E3DFA" w:rsidR="00C86C2F" w:rsidRDefault="00C86C2F" w:rsidP="00C86C2F">
      <w:r>
        <w:t xml:space="preserve">I plotted the Rho hat over time in figure 10 to show the performance of my neural network. While Figure 11 is </w:t>
      </w:r>
      <w:proofErr w:type="gramStart"/>
      <w:r>
        <w:t>similar to</w:t>
      </w:r>
      <w:proofErr w:type="gramEnd"/>
      <w:r w:rsidR="00B20305">
        <w:t xml:space="preserve"> Figure 1. I fine tuned </w:t>
      </w:r>
      <w:r w:rsidR="009425D6">
        <w:t xml:space="preserve">the </w:t>
      </w:r>
    </w:p>
    <w:p w14:paraId="209C4779" w14:textId="266EBC3C" w:rsidR="008B29E5" w:rsidRDefault="008B29E5" w:rsidP="00C86C2F"/>
    <w:p w14:paraId="4BAA1BAE" w14:textId="77777777" w:rsidR="008B29E5" w:rsidRDefault="008B29E5" w:rsidP="008B29E5">
      <w:pPr>
        <w:jc w:val="center"/>
      </w:pPr>
      <w:r>
        <w:rPr>
          <w:noProof/>
        </w:rPr>
        <w:drawing>
          <wp:inline distT="0" distB="0" distL="0" distR="0" wp14:anchorId="63CDA5A9" wp14:editId="63592101">
            <wp:extent cx="3886989" cy="3095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6378" t="10256" r="36859" b="51852"/>
                    <a:stretch/>
                  </pic:blipFill>
                  <pic:spPr bwMode="auto">
                    <a:xfrm>
                      <a:off x="0" y="0"/>
                      <a:ext cx="3900266" cy="3106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ED336" w14:textId="191818C3" w:rsidR="00E06C48" w:rsidRPr="000213EB" w:rsidRDefault="00E06C48" w:rsidP="00E06C48">
      <w:pPr>
        <w:jc w:val="center"/>
        <w:rPr>
          <w:sz w:val="18"/>
        </w:rPr>
      </w:pPr>
      <w:r w:rsidRPr="009425D6">
        <w:rPr>
          <w:b/>
          <w:sz w:val="18"/>
        </w:rPr>
        <w:t>Figure 12</w:t>
      </w:r>
      <w:r w:rsidRPr="000213EB">
        <w:rPr>
          <w:sz w:val="18"/>
        </w:rPr>
        <w:t xml:space="preserve">: </w:t>
      </w:r>
      <w:r>
        <w:rPr>
          <w:sz w:val="18"/>
        </w:rPr>
        <w:t>Final Error Squared for Testing &amp; Training Data Scaled Over 100 Points v/s Digit Label</w:t>
      </w:r>
      <w:r w:rsidR="00F65521">
        <w:rPr>
          <w:sz w:val="18"/>
        </w:rPr>
        <w:t xml:space="preserve"> </w:t>
      </w:r>
      <w:r w:rsidR="00F65521" w:rsidRPr="00F65521">
        <w:rPr>
          <w:b/>
          <w:i/>
          <w:sz w:val="20"/>
          <w:szCs w:val="24"/>
        </w:rPr>
        <w:t>(Homework 3 problem 2)</w:t>
      </w:r>
    </w:p>
    <w:p w14:paraId="01380405" w14:textId="77777777" w:rsidR="008B29E5" w:rsidRDefault="008B29E5" w:rsidP="00C86C2F"/>
    <w:p w14:paraId="684CC293" w14:textId="77777777" w:rsidR="00E06C48" w:rsidRDefault="00E06C48" w:rsidP="00E06C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CB06FB" wp14:editId="6453A96E">
            <wp:extent cx="3857625" cy="2868903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0409" cy="288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7038" w14:textId="2DD8C37E" w:rsidR="00E06C48" w:rsidRPr="001946DD" w:rsidRDefault="00E06C48" w:rsidP="00E06C48">
      <w:pPr>
        <w:jc w:val="center"/>
        <w:rPr>
          <w:rFonts w:cstheme="minorHAnsi"/>
          <w:sz w:val="18"/>
          <w:szCs w:val="18"/>
        </w:rPr>
      </w:pPr>
      <w:r w:rsidRPr="009425D6">
        <w:rPr>
          <w:rFonts w:cstheme="minorHAnsi"/>
          <w:b/>
          <w:sz w:val="18"/>
          <w:szCs w:val="18"/>
        </w:rPr>
        <w:t>Figure 13</w:t>
      </w:r>
      <w:r w:rsidRPr="001946DD">
        <w:rPr>
          <w:rFonts w:cstheme="minorHAnsi"/>
          <w:sz w:val="18"/>
          <w:szCs w:val="18"/>
        </w:rPr>
        <w:t>: Average Error vs Label of MNIST Data</w:t>
      </w:r>
      <w:r w:rsidR="00F65521">
        <w:rPr>
          <w:rFonts w:cstheme="minorHAnsi"/>
          <w:sz w:val="18"/>
          <w:szCs w:val="18"/>
        </w:rPr>
        <w:t xml:space="preserve"> </w:t>
      </w:r>
      <w:r w:rsidR="00F65521" w:rsidRPr="00F65521">
        <w:rPr>
          <w:b/>
          <w:i/>
          <w:sz w:val="20"/>
          <w:szCs w:val="24"/>
        </w:rPr>
        <w:t xml:space="preserve">(Homework </w:t>
      </w:r>
      <w:r w:rsidR="00F65521">
        <w:rPr>
          <w:b/>
          <w:i/>
          <w:sz w:val="20"/>
          <w:szCs w:val="24"/>
        </w:rPr>
        <w:t>4</w:t>
      </w:r>
      <w:r w:rsidR="00F65521" w:rsidRPr="00F65521">
        <w:rPr>
          <w:b/>
          <w:i/>
          <w:sz w:val="20"/>
          <w:szCs w:val="24"/>
        </w:rPr>
        <w:t xml:space="preserve"> problem </w:t>
      </w:r>
      <w:r w:rsidR="00F65521">
        <w:rPr>
          <w:b/>
          <w:i/>
          <w:sz w:val="20"/>
          <w:szCs w:val="24"/>
        </w:rPr>
        <w:t>1</w:t>
      </w:r>
      <w:r w:rsidR="00F65521" w:rsidRPr="00F65521">
        <w:rPr>
          <w:b/>
          <w:i/>
          <w:sz w:val="20"/>
          <w:szCs w:val="24"/>
        </w:rPr>
        <w:t>)</w:t>
      </w:r>
    </w:p>
    <w:p w14:paraId="2D89BD92" w14:textId="490A37FD" w:rsidR="00325F2C" w:rsidRDefault="009425D6" w:rsidP="00325F2C">
      <w:pPr>
        <w:pStyle w:val="Heading1"/>
        <w:rPr>
          <w:rFonts w:asciiTheme="minorHAnsi" w:hAnsiTheme="minorHAnsi" w:cstheme="minorHAnsi"/>
          <w:b/>
          <w:color w:val="7030A0"/>
          <w:sz w:val="28"/>
          <w:szCs w:val="28"/>
        </w:rPr>
      </w:pPr>
      <w:r>
        <w:rPr>
          <w:rFonts w:asciiTheme="minorHAnsi" w:hAnsiTheme="minorHAnsi" w:cstheme="minorHAnsi"/>
          <w:b/>
          <w:color w:val="7030A0"/>
          <w:sz w:val="28"/>
          <w:szCs w:val="28"/>
        </w:rPr>
        <w:lastRenderedPageBreak/>
        <w:t>P</w:t>
      </w:r>
      <w:r w:rsidR="00865D70" w:rsidRPr="004A0F7C">
        <w:rPr>
          <w:rFonts w:asciiTheme="minorHAnsi" w:hAnsiTheme="minorHAnsi" w:cstheme="minorHAnsi"/>
          <w:b/>
          <w:color w:val="7030A0"/>
          <w:sz w:val="28"/>
          <w:szCs w:val="28"/>
        </w:rPr>
        <w:t>roblem</w:t>
      </w:r>
      <w:r w:rsidR="00325F2C" w:rsidRPr="004A0F7C">
        <w:rPr>
          <w:rFonts w:asciiTheme="minorHAnsi" w:hAnsiTheme="minorHAnsi" w:cstheme="minorHAnsi"/>
          <w:b/>
          <w:color w:val="7030A0"/>
          <w:sz w:val="28"/>
          <w:szCs w:val="28"/>
        </w:rPr>
        <w:t xml:space="preserve"> </w:t>
      </w:r>
      <w:r w:rsidR="009C1CF8">
        <w:rPr>
          <w:rFonts w:asciiTheme="minorHAnsi" w:hAnsiTheme="minorHAnsi" w:cstheme="minorHAnsi"/>
          <w:b/>
          <w:color w:val="7030A0"/>
          <w:sz w:val="28"/>
          <w:szCs w:val="28"/>
        </w:rPr>
        <w:t>Two</w:t>
      </w:r>
    </w:p>
    <w:p w14:paraId="0A32DE07" w14:textId="77777777" w:rsidR="009C1CF8" w:rsidRDefault="009C1CF8" w:rsidP="00097AC6">
      <w:pPr>
        <w:spacing w:after="0" w:line="240" w:lineRule="auto"/>
        <w:jc w:val="both"/>
        <w:rPr>
          <w:sz w:val="24"/>
          <w:szCs w:val="24"/>
        </w:rPr>
      </w:pPr>
    </w:p>
    <w:p w14:paraId="4955588F" w14:textId="77777777" w:rsidR="009C1CF8" w:rsidRDefault="009C1CF8" w:rsidP="00097AC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flexible multi-layer feed-forward network need to be simulated i</w:t>
      </w:r>
      <w:r w:rsidR="00097AC6">
        <w:rPr>
          <w:sz w:val="24"/>
          <w:szCs w:val="24"/>
        </w:rPr>
        <w:t xml:space="preserve">n this </w:t>
      </w:r>
      <w:r>
        <w:rPr>
          <w:sz w:val="24"/>
          <w:szCs w:val="24"/>
        </w:rPr>
        <w:t xml:space="preserve">question which uses back propagation with momentum step enabled in it. </w:t>
      </w:r>
    </w:p>
    <w:p w14:paraId="4DD1FB25" w14:textId="77777777" w:rsidR="009C1CF8" w:rsidRDefault="009C1CF8" w:rsidP="00097AC6">
      <w:pPr>
        <w:spacing w:after="0" w:line="240" w:lineRule="auto"/>
        <w:jc w:val="both"/>
        <w:rPr>
          <w:sz w:val="24"/>
          <w:szCs w:val="24"/>
        </w:rPr>
      </w:pPr>
    </w:p>
    <w:p w14:paraId="183A4430" w14:textId="44CB2205" w:rsidR="00097AC6" w:rsidRPr="00223912" w:rsidRDefault="0086119C" w:rsidP="00097AC6">
      <w:pPr>
        <w:spacing w:after="0" w:line="240" w:lineRule="auto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The expectation is to use the </w:t>
      </w:r>
      <w:r w:rsidR="00097AC6">
        <w:rPr>
          <w:sz w:val="24"/>
          <w:szCs w:val="24"/>
        </w:rPr>
        <w:t xml:space="preserve">“auto-encoder” network </w:t>
      </w:r>
      <w:r>
        <w:rPr>
          <w:sz w:val="24"/>
          <w:szCs w:val="24"/>
        </w:rPr>
        <w:t xml:space="preserve">which was </w:t>
      </w:r>
      <w:r w:rsidR="00097AC6">
        <w:rPr>
          <w:sz w:val="24"/>
          <w:szCs w:val="24"/>
        </w:rPr>
        <w:t xml:space="preserve">trained </w:t>
      </w:r>
      <w:r>
        <w:rPr>
          <w:sz w:val="24"/>
          <w:szCs w:val="24"/>
        </w:rPr>
        <w:t xml:space="preserve">in previous question. The hidden layer weights are initiated using initial weights. </w:t>
      </w:r>
      <w:r w:rsidR="00097AC6">
        <w:rPr>
          <w:sz w:val="24"/>
          <w:szCs w:val="24"/>
        </w:rPr>
        <w:t xml:space="preserve"> </w:t>
      </w:r>
    </w:p>
    <w:p w14:paraId="0E56971E" w14:textId="77777777" w:rsidR="00097AC6" w:rsidRPr="00097AC6" w:rsidRDefault="00097AC6" w:rsidP="00097AC6"/>
    <w:p w14:paraId="2AF01DC9" w14:textId="77777777" w:rsidR="00325F2C" w:rsidRPr="004A0F7C" w:rsidRDefault="00325F2C" w:rsidP="00325F2C">
      <w:pPr>
        <w:pStyle w:val="Heading2"/>
        <w:rPr>
          <w:rFonts w:asciiTheme="minorHAnsi" w:hAnsiTheme="minorHAnsi" w:cstheme="minorHAnsi"/>
          <w:b/>
          <w:color w:val="7030A0"/>
          <w:sz w:val="28"/>
          <w:szCs w:val="28"/>
        </w:rPr>
      </w:pPr>
      <w:r w:rsidRPr="004A0F7C">
        <w:rPr>
          <w:rFonts w:asciiTheme="minorHAnsi" w:hAnsiTheme="minorHAnsi" w:cstheme="minorHAnsi"/>
          <w:b/>
          <w:color w:val="7030A0"/>
          <w:sz w:val="28"/>
          <w:szCs w:val="28"/>
        </w:rPr>
        <w:t>System Description</w:t>
      </w:r>
    </w:p>
    <w:p w14:paraId="4CE5CB65" w14:textId="77777777" w:rsidR="0086119C" w:rsidRDefault="0086119C" w:rsidP="00097AC6">
      <w:pPr>
        <w:spacing w:after="0" w:line="240" w:lineRule="auto"/>
        <w:jc w:val="both"/>
        <w:rPr>
          <w:sz w:val="24"/>
          <w:szCs w:val="24"/>
        </w:rPr>
      </w:pPr>
    </w:p>
    <w:p w14:paraId="488E5865" w14:textId="70592ECE" w:rsidR="00B24DE2" w:rsidRDefault="00B24DE2" w:rsidP="00097AC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this Question the </w:t>
      </w:r>
      <w:r w:rsidRPr="00790EA0">
        <w:rPr>
          <w:b/>
          <w:sz w:val="24"/>
          <w:szCs w:val="24"/>
        </w:rPr>
        <w:t>Problem 1 from Homework 3</w:t>
      </w:r>
      <w:r w:rsidRPr="00B24DE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system was repeated. Hence </w:t>
      </w:r>
      <w:r w:rsidR="00097AC6">
        <w:rPr>
          <w:sz w:val="24"/>
          <w:szCs w:val="24"/>
        </w:rPr>
        <w:t>to test the features from the auto-encoder, the exact same</w:t>
      </w:r>
      <w:r>
        <w:rPr>
          <w:sz w:val="24"/>
          <w:szCs w:val="24"/>
        </w:rPr>
        <w:t xml:space="preserve"> setup was used. Basically, </w:t>
      </w:r>
      <w:r w:rsidR="00097AC6">
        <w:rPr>
          <w:b/>
          <w:sz w:val="24"/>
          <w:szCs w:val="24"/>
        </w:rPr>
        <w:t>150 hidden neurons</w:t>
      </w:r>
      <w:r w:rsidR="00097AC6">
        <w:rPr>
          <w:sz w:val="24"/>
          <w:szCs w:val="24"/>
        </w:rPr>
        <w:t xml:space="preserve"> </w:t>
      </w:r>
      <w:r>
        <w:rPr>
          <w:sz w:val="24"/>
          <w:szCs w:val="24"/>
        </w:rPr>
        <w:t>were used which gave us the</w:t>
      </w:r>
      <w:r w:rsidR="00097AC6">
        <w:rPr>
          <w:sz w:val="24"/>
          <w:szCs w:val="24"/>
        </w:rPr>
        <w:t xml:space="preserve"> best-case simulation</w:t>
      </w:r>
      <w:r>
        <w:rPr>
          <w:sz w:val="24"/>
          <w:szCs w:val="24"/>
        </w:rPr>
        <w:t>. It enabled us</w:t>
      </w:r>
      <w:r w:rsidR="00097AC6">
        <w:rPr>
          <w:sz w:val="24"/>
          <w:szCs w:val="24"/>
        </w:rPr>
        <w:t xml:space="preserve"> to</w:t>
      </w:r>
      <w:r>
        <w:rPr>
          <w:sz w:val="24"/>
          <w:szCs w:val="24"/>
        </w:rPr>
        <w:t xml:space="preserve"> </w:t>
      </w:r>
      <w:r w:rsidR="00097AC6">
        <w:rPr>
          <w:sz w:val="24"/>
          <w:szCs w:val="24"/>
        </w:rPr>
        <w:t>accurate</w:t>
      </w:r>
      <w:r>
        <w:rPr>
          <w:sz w:val="24"/>
          <w:szCs w:val="24"/>
        </w:rPr>
        <w:t>ly</w:t>
      </w:r>
      <w:r w:rsidR="00097AC6">
        <w:rPr>
          <w:sz w:val="24"/>
          <w:szCs w:val="24"/>
        </w:rPr>
        <w:t xml:space="preserve"> compar</w:t>
      </w:r>
      <w:r>
        <w:rPr>
          <w:sz w:val="24"/>
          <w:szCs w:val="24"/>
        </w:rPr>
        <w:t xml:space="preserve">e </w:t>
      </w:r>
      <w:r w:rsidR="00097AC6">
        <w:rPr>
          <w:sz w:val="24"/>
          <w:szCs w:val="24"/>
        </w:rPr>
        <w:t xml:space="preserve">between the two scenarios. </w:t>
      </w:r>
    </w:p>
    <w:p w14:paraId="2865877A" w14:textId="77777777" w:rsidR="000B192A" w:rsidRDefault="000B192A" w:rsidP="00097AC6">
      <w:pPr>
        <w:spacing w:after="0" w:line="240" w:lineRule="auto"/>
        <w:jc w:val="both"/>
        <w:rPr>
          <w:sz w:val="24"/>
          <w:szCs w:val="24"/>
        </w:rPr>
      </w:pPr>
    </w:p>
    <w:p w14:paraId="5E9EC0BE" w14:textId="77777777" w:rsidR="00B24DE2" w:rsidRDefault="00B24DE2" w:rsidP="00097AC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L</w:t>
      </w:r>
      <w:r w:rsidR="00097AC6">
        <w:rPr>
          <w:sz w:val="24"/>
          <w:szCs w:val="24"/>
        </w:rPr>
        <w:t>earning rate</w:t>
      </w:r>
      <w:r>
        <w:rPr>
          <w:sz w:val="24"/>
          <w:szCs w:val="24"/>
        </w:rPr>
        <w:t xml:space="preserve"> of</w:t>
      </w:r>
      <w:r w:rsidR="00097AC6">
        <w:rPr>
          <w:sz w:val="24"/>
          <w:szCs w:val="24"/>
        </w:rPr>
        <w:t xml:space="preserve"> </w:t>
      </w:r>
      <w:proofErr w:type="spellStart"/>
      <w:r w:rsidR="00097AC6">
        <w:rPr>
          <w:sz w:val="24"/>
          <w:szCs w:val="24"/>
        </w:rPr>
        <w:t>η</w:t>
      </w:r>
      <w:r w:rsidR="00097AC6">
        <w:rPr>
          <w:sz w:val="24"/>
          <w:szCs w:val="24"/>
          <w:vertAlign w:val="subscript"/>
        </w:rPr>
        <w:t>h</w:t>
      </w:r>
      <w:proofErr w:type="spellEnd"/>
      <w:r w:rsidR="00097AC6">
        <w:rPr>
          <w:sz w:val="24"/>
          <w:szCs w:val="24"/>
          <w:vertAlign w:val="subscript"/>
        </w:rPr>
        <w:t xml:space="preserve"> </w:t>
      </w:r>
      <w:r w:rsidR="00097AC6">
        <w:rPr>
          <w:sz w:val="24"/>
          <w:szCs w:val="24"/>
        </w:rPr>
        <w:t xml:space="preserve">= </w:t>
      </w:r>
      <w:proofErr w:type="spellStart"/>
      <w:r w:rsidR="00097AC6">
        <w:rPr>
          <w:sz w:val="24"/>
          <w:szCs w:val="24"/>
        </w:rPr>
        <w:t>η</w:t>
      </w:r>
      <w:r w:rsidR="00097AC6">
        <w:rPr>
          <w:sz w:val="24"/>
          <w:szCs w:val="24"/>
          <w:vertAlign w:val="subscript"/>
        </w:rPr>
        <w:t>o</w:t>
      </w:r>
      <w:proofErr w:type="spellEnd"/>
      <w:r w:rsidR="00097AC6">
        <w:rPr>
          <w:sz w:val="24"/>
          <w:szCs w:val="24"/>
          <w:vertAlign w:val="subscript"/>
        </w:rPr>
        <w:t xml:space="preserve"> =</w:t>
      </w:r>
      <w:r w:rsidR="00097AC6">
        <w:rPr>
          <w:sz w:val="24"/>
          <w:szCs w:val="24"/>
        </w:rPr>
        <w:t xml:space="preserve"> </w:t>
      </w:r>
      <w:r w:rsidR="00097AC6" w:rsidRPr="00420862">
        <w:rPr>
          <w:b/>
          <w:sz w:val="24"/>
          <w:szCs w:val="24"/>
        </w:rPr>
        <w:t>0.1</w:t>
      </w:r>
      <w:r w:rsidR="00097AC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&amp; </w:t>
      </w:r>
      <w:r w:rsidR="00097AC6">
        <w:rPr>
          <w:sz w:val="24"/>
          <w:szCs w:val="24"/>
        </w:rPr>
        <w:t xml:space="preserve">momentum parameter (α) </w:t>
      </w:r>
      <w:r>
        <w:rPr>
          <w:sz w:val="24"/>
          <w:szCs w:val="24"/>
        </w:rPr>
        <w:t xml:space="preserve">= </w:t>
      </w:r>
      <w:r w:rsidR="00097AC6">
        <w:rPr>
          <w:b/>
          <w:sz w:val="24"/>
          <w:szCs w:val="24"/>
        </w:rPr>
        <w:t>0.15</w:t>
      </w:r>
      <w:r>
        <w:rPr>
          <w:b/>
          <w:sz w:val="24"/>
          <w:szCs w:val="24"/>
        </w:rPr>
        <w:t xml:space="preserve"> was used</w:t>
      </w:r>
      <w:r w:rsidR="00097AC6">
        <w:rPr>
          <w:sz w:val="24"/>
          <w:szCs w:val="24"/>
        </w:rPr>
        <w:t xml:space="preserve">. </w:t>
      </w:r>
    </w:p>
    <w:p w14:paraId="3CFE684E" w14:textId="1DA105C5" w:rsidR="00E94485" w:rsidRDefault="00E94485" w:rsidP="00097AC6">
      <w:pPr>
        <w:spacing w:after="0" w:line="240" w:lineRule="auto"/>
        <w:jc w:val="both"/>
        <w:rPr>
          <w:sz w:val="24"/>
          <w:szCs w:val="24"/>
        </w:rPr>
      </w:pPr>
    </w:p>
    <w:p w14:paraId="723A2888" w14:textId="77777777" w:rsidR="000B192A" w:rsidRDefault="000B192A" w:rsidP="00097AC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Initialization of the </w:t>
      </w:r>
      <w:r w:rsidR="00097AC6">
        <w:rPr>
          <w:sz w:val="24"/>
          <w:szCs w:val="24"/>
        </w:rPr>
        <w:t xml:space="preserve">Input to hidden layer weights </w:t>
      </w:r>
      <w:r>
        <w:rPr>
          <w:sz w:val="24"/>
          <w:szCs w:val="24"/>
        </w:rPr>
        <w:t>was done using the same setup from the</w:t>
      </w:r>
      <w:r w:rsidR="00097AC6">
        <w:rPr>
          <w:sz w:val="24"/>
          <w:szCs w:val="24"/>
        </w:rPr>
        <w:t xml:space="preserve"> best-case simulation </w:t>
      </w:r>
      <w:r>
        <w:rPr>
          <w:sz w:val="24"/>
          <w:szCs w:val="24"/>
        </w:rPr>
        <w:t>obtained from earlier problem. Initially,</w:t>
      </w:r>
      <w:r w:rsidR="00097AC6">
        <w:rPr>
          <w:sz w:val="24"/>
          <w:szCs w:val="24"/>
        </w:rPr>
        <w:t xml:space="preserve"> the weights from hidden to output layer w</w:t>
      </w:r>
      <w:r>
        <w:rPr>
          <w:sz w:val="24"/>
          <w:szCs w:val="24"/>
        </w:rPr>
        <w:t>as set by a r</w:t>
      </w:r>
      <w:r w:rsidR="00097AC6">
        <w:rPr>
          <w:sz w:val="24"/>
          <w:szCs w:val="24"/>
        </w:rPr>
        <w:t>andom</w:t>
      </w:r>
      <w:r>
        <w:rPr>
          <w:sz w:val="24"/>
          <w:szCs w:val="24"/>
        </w:rPr>
        <w:t xml:space="preserve"> process which is based on </w:t>
      </w:r>
      <w:r w:rsidR="00097AC6" w:rsidRPr="007A7E8E">
        <w:rPr>
          <w:b/>
          <w:sz w:val="24"/>
          <w:szCs w:val="24"/>
        </w:rPr>
        <w:t>Gaussian</w:t>
      </w:r>
      <w:r w:rsidR="00097AC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method. </w:t>
      </w:r>
    </w:p>
    <w:p w14:paraId="618B5B0A" w14:textId="77777777" w:rsidR="000B192A" w:rsidRDefault="000B192A" w:rsidP="00097AC6">
      <w:pPr>
        <w:spacing w:after="0" w:line="240" w:lineRule="auto"/>
        <w:jc w:val="both"/>
        <w:rPr>
          <w:sz w:val="24"/>
          <w:szCs w:val="24"/>
        </w:rPr>
      </w:pPr>
    </w:p>
    <w:p w14:paraId="4E3F1C7C" w14:textId="77777777" w:rsidR="000B192A" w:rsidRDefault="000B192A" w:rsidP="00097AC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097AC6">
        <w:rPr>
          <w:sz w:val="24"/>
          <w:szCs w:val="24"/>
        </w:rPr>
        <w:t xml:space="preserve">mean (µ) </w:t>
      </w:r>
      <w:r>
        <w:rPr>
          <w:sz w:val="24"/>
          <w:szCs w:val="24"/>
        </w:rPr>
        <w:t xml:space="preserve">was set to </w:t>
      </w:r>
      <w:r w:rsidR="00097AC6">
        <w:rPr>
          <w:sz w:val="24"/>
          <w:szCs w:val="24"/>
        </w:rPr>
        <w:t xml:space="preserve">0 </w:t>
      </w:r>
      <w:r>
        <w:rPr>
          <w:sz w:val="24"/>
          <w:szCs w:val="24"/>
        </w:rPr>
        <w:t>&amp;</w:t>
      </w:r>
      <w:r w:rsidR="00097AC6">
        <w:rPr>
          <w:sz w:val="24"/>
          <w:szCs w:val="24"/>
        </w:rPr>
        <w:t xml:space="preserve"> S</w:t>
      </w:r>
      <w:r>
        <w:rPr>
          <w:sz w:val="24"/>
          <w:szCs w:val="24"/>
        </w:rPr>
        <w:t xml:space="preserve">tandard </w:t>
      </w:r>
      <w:r w:rsidR="00097AC6">
        <w:rPr>
          <w:sz w:val="24"/>
          <w:szCs w:val="24"/>
        </w:rPr>
        <w:t>D</w:t>
      </w:r>
      <w:r>
        <w:rPr>
          <w:sz w:val="24"/>
          <w:szCs w:val="24"/>
        </w:rPr>
        <w:t>eviation</w:t>
      </w:r>
      <w:r w:rsidR="00097AC6">
        <w:rPr>
          <w:sz w:val="24"/>
          <w:szCs w:val="24"/>
        </w:rPr>
        <w:t xml:space="preserve"> (σ) </w:t>
      </w:r>
      <w:r>
        <w:rPr>
          <w:sz w:val="24"/>
          <w:szCs w:val="24"/>
        </w:rPr>
        <w:t>was set at</w:t>
      </w:r>
      <w:r w:rsidR="00097AC6">
        <w:rPr>
          <w:sz w:val="24"/>
          <w:szCs w:val="24"/>
        </w:rPr>
        <w:t xml:space="preserve"> √(2/n) </w:t>
      </w:r>
    </w:p>
    <w:p w14:paraId="0B1868C9" w14:textId="77777777" w:rsidR="000B192A" w:rsidRDefault="000B192A" w:rsidP="00097AC6">
      <w:pPr>
        <w:spacing w:after="0" w:line="240" w:lineRule="auto"/>
        <w:jc w:val="both"/>
        <w:rPr>
          <w:sz w:val="24"/>
          <w:szCs w:val="24"/>
        </w:rPr>
      </w:pPr>
    </w:p>
    <w:p w14:paraId="3D7724A5" w14:textId="33F7DD6B" w:rsidR="00097AC6" w:rsidRDefault="00097AC6" w:rsidP="00097AC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where n</w:t>
      </w:r>
      <w:r w:rsidR="000B192A">
        <w:rPr>
          <w:sz w:val="24"/>
          <w:szCs w:val="24"/>
        </w:rPr>
        <w:t xml:space="preserve"> is equal to the n</w:t>
      </w:r>
      <w:r>
        <w:rPr>
          <w:sz w:val="24"/>
          <w:szCs w:val="24"/>
        </w:rPr>
        <w:t>umber of</w:t>
      </w:r>
      <w:r w:rsidR="00E94485">
        <w:rPr>
          <w:sz w:val="24"/>
          <w:szCs w:val="24"/>
        </w:rPr>
        <w:t xml:space="preserve"> </w:t>
      </w:r>
      <w:r>
        <w:rPr>
          <w:sz w:val="24"/>
          <w:szCs w:val="24"/>
        </w:rPr>
        <w:t>neurons in the layer same as the best-case simulation.</w:t>
      </w:r>
    </w:p>
    <w:p w14:paraId="46F61695" w14:textId="466CA30E" w:rsidR="004E06FB" w:rsidRDefault="004E06FB" w:rsidP="00097AC6">
      <w:pPr>
        <w:spacing w:after="0" w:line="240" w:lineRule="auto"/>
        <w:jc w:val="both"/>
        <w:rPr>
          <w:b/>
          <w:sz w:val="24"/>
          <w:szCs w:val="24"/>
        </w:rPr>
      </w:pPr>
    </w:p>
    <w:p w14:paraId="452FEF21" w14:textId="3064E743" w:rsidR="004E06FB" w:rsidRPr="00B50680" w:rsidRDefault="004E06FB" w:rsidP="004E06FB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50680">
        <w:rPr>
          <w:rFonts w:ascii="Times New Roman" w:hAnsi="Times New Roman" w:cs="Times New Roman"/>
          <w:sz w:val="24"/>
          <w:szCs w:val="24"/>
        </w:rPr>
        <w:t xml:space="preserve">The </w:t>
      </w:r>
      <w:r w:rsidRPr="00B50680">
        <w:rPr>
          <w:rFonts w:ascii="Times New Roman" w:hAnsi="Times New Roman" w:cs="Times New Roman"/>
          <w:b/>
          <w:sz w:val="24"/>
          <w:szCs w:val="24"/>
        </w:rPr>
        <w:t>learning rate</w:t>
      </w:r>
      <w:r w:rsidRPr="00B50680">
        <w:rPr>
          <w:rFonts w:ascii="Times New Roman" w:hAnsi="Times New Roman" w:cs="Times New Roman"/>
          <w:sz w:val="24"/>
          <w:szCs w:val="24"/>
        </w:rPr>
        <w:t xml:space="preserve"> for the program was </w:t>
      </w:r>
      <w:r w:rsidRPr="00B50680">
        <w:rPr>
          <w:rFonts w:ascii="Times New Roman" w:hAnsi="Times New Roman" w:cs="Times New Roman"/>
          <w:sz w:val="24"/>
          <w:szCs w:val="24"/>
          <w:highlight w:val="yellow"/>
        </w:rPr>
        <w:t>0.0</w:t>
      </w:r>
      <w:r>
        <w:rPr>
          <w:rFonts w:ascii="Times New Roman" w:hAnsi="Times New Roman" w:cs="Times New Roman"/>
          <w:sz w:val="24"/>
          <w:szCs w:val="24"/>
          <w:highlight w:val="yellow"/>
        </w:rPr>
        <w:t>6</w:t>
      </w:r>
      <w:r w:rsidRPr="00B50680">
        <w:rPr>
          <w:rFonts w:ascii="Times New Roman" w:hAnsi="Times New Roman" w:cs="Times New Roman"/>
          <w:sz w:val="24"/>
          <w:szCs w:val="24"/>
        </w:rPr>
        <w:t xml:space="preserve">. If the learning rate was taken to be a small value than the neural network will be very slow. The value I choose wasn’t too high or too low. It was the ideal value for my network; if I had chosen a large learning rate than it could have caused the weights to move around from positive region to negative region but never providing an optimum result. </w:t>
      </w:r>
    </w:p>
    <w:p w14:paraId="1DB2677B" w14:textId="2ABD5A2D" w:rsidR="004E06FB" w:rsidRPr="00B50680" w:rsidRDefault="004E06FB" w:rsidP="004E06FB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50680">
        <w:rPr>
          <w:rFonts w:ascii="Times New Roman" w:hAnsi="Times New Roman" w:cs="Times New Roman"/>
          <w:sz w:val="24"/>
          <w:szCs w:val="24"/>
        </w:rPr>
        <w:t xml:space="preserve">The </w:t>
      </w:r>
      <w:r w:rsidRPr="00B50680">
        <w:rPr>
          <w:rFonts w:ascii="Times New Roman" w:hAnsi="Times New Roman" w:cs="Times New Roman"/>
          <w:b/>
          <w:sz w:val="24"/>
          <w:szCs w:val="24"/>
        </w:rPr>
        <w:t>Momentum</w:t>
      </w:r>
      <w:r w:rsidRPr="00B50680">
        <w:rPr>
          <w:rFonts w:ascii="Times New Roman" w:hAnsi="Times New Roman" w:cs="Times New Roman"/>
          <w:sz w:val="24"/>
          <w:szCs w:val="24"/>
        </w:rPr>
        <w:t xml:space="preserve"> is also defined as alpha value which was set at </w:t>
      </w:r>
      <w:r w:rsidRPr="00B50680">
        <w:rPr>
          <w:rFonts w:ascii="Times New Roman" w:hAnsi="Times New Roman" w:cs="Times New Roman"/>
          <w:sz w:val="24"/>
          <w:szCs w:val="24"/>
          <w:highlight w:val="yellow"/>
        </w:rPr>
        <w:t>0.</w:t>
      </w:r>
      <w:r>
        <w:rPr>
          <w:rFonts w:ascii="Times New Roman" w:hAnsi="Times New Roman" w:cs="Times New Roman"/>
          <w:sz w:val="24"/>
          <w:szCs w:val="24"/>
          <w:highlight w:val="yellow"/>
        </w:rPr>
        <w:t>6</w:t>
      </w:r>
      <w:r w:rsidRPr="00B50680">
        <w:rPr>
          <w:rFonts w:ascii="Times New Roman" w:hAnsi="Times New Roman" w:cs="Times New Roman"/>
          <w:sz w:val="24"/>
          <w:szCs w:val="24"/>
        </w:rPr>
        <w:t xml:space="preserve"> in the code. This momentum value was applied to equation of delta weights. </w:t>
      </w:r>
      <w:r>
        <w:rPr>
          <w:rFonts w:ascii="Times New Roman" w:hAnsi="Times New Roman" w:cs="Times New Roman"/>
          <w:sz w:val="24"/>
          <w:szCs w:val="24"/>
        </w:rPr>
        <w:t xml:space="preserve">0.6 enabled faster execution. </w:t>
      </w:r>
    </w:p>
    <w:p w14:paraId="60389B65" w14:textId="77777777" w:rsidR="004E06FB" w:rsidRPr="00B50680" w:rsidRDefault="004E06FB" w:rsidP="004E06FB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50680">
        <w:rPr>
          <w:rFonts w:ascii="Times New Roman" w:hAnsi="Times New Roman" w:cs="Times New Roman"/>
          <w:sz w:val="24"/>
          <w:szCs w:val="24"/>
        </w:rPr>
        <w:t xml:space="preserve">I considered only </w:t>
      </w:r>
      <w:r w:rsidRPr="00B50680">
        <w:rPr>
          <w:rFonts w:ascii="Times New Roman" w:hAnsi="Times New Roman" w:cs="Times New Roman"/>
          <w:b/>
          <w:sz w:val="24"/>
          <w:szCs w:val="24"/>
          <w:highlight w:val="yellow"/>
        </w:rPr>
        <w:t>one hidden layer</w:t>
      </w:r>
      <w:r w:rsidRPr="00B50680">
        <w:rPr>
          <w:rFonts w:ascii="Times New Roman" w:hAnsi="Times New Roman" w:cs="Times New Roman"/>
          <w:sz w:val="24"/>
          <w:szCs w:val="24"/>
        </w:rPr>
        <w:t xml:space="preserve"> in the neural network while the output neurons we have the range of 0 to 9 values which is defined as output threshold. </w:t>
      </w:r>
    </w:p>
    <w:p w14:paraId="194C3E4B" w14:textId="77777777" w:rsidR="004E06FB" w:rsidRPr="00B50680" w:rsidRDefault="004E06FB" w:rsidP="004E06FB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50680">
        <w:rPr>
          <w:rFonts w:ascii="Times New Roman" w:hAnsi="Times New Roman" w:cs="Times New Roman"/>
          <w:sz w:val="24"/>
          <w:szCs w:val="24"/>
        </w:rPr>
        <w:t xml:space="preserve">The initial weights were chosen such a way that they range from </w:t>
      </w:r>
      <w:r w:rsidRPr="00B50680">
        <w:rPr>
          <w:rFonts w:ascii="Times New Roman" w:hAnsi="Times New Roman" w:cs="Times New Roman"/>
          <w:sz w:val="24"/>
          <w:szCs w:val="24"/>
          <w:highlight w:val="yellow"/>
        </w:rPr>
        <w:t>-0.1 to +0.1</w:t>
      </w:r>
      <w:r w:rsidRPr="00B50680">
        <w:rPr>
          <w:rFonts w:ascii="Times New Roman" w:hAnsi="Times New Roman" w:cs="Times New Roman"/>
          <w:sz w:val="24"/>
          <w:szCs w:val="24"/>
        </w:rPr>
        <w:t xml:space="preserve"> this helps in good learning. </w:t>
      </w:r>
    </w:p>
    <w:p w14:paraId="1CFE8C01" w14:textId="77777777" w:rsidR="004E06FB" w:rsidRPr="00B50680" w:rsidRDefault="004E06FB" w:rsidP="004E06FB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50680">
        <w:rPr>
          <w:rFonts w:ascii="Times New Roman" w:hAnsi="Times New Roman" w:cs="Times New Roman"/>
          <w:sz w:val="24"/>
          <w:szCs w:val="24"/>
        </w:rPr>
        <w:lastRenderedPageBreak/>
        <w:t xml:space="preserve">The </w:t>
      </w:r>
      <w:r w:rsidRPr="00B50680">
        <w:rPr>
          <w:rFonts w:ascii="Times New Roman" w:hAnsi="Times New Roman" w:cs="Times New Roman"/>
          <w:b/>
          <w:sz w:val="24"/>
          <w:szCs w:val="24"/>
        </w:rPr>
        <w:t>criterion for deciding when to stop the training for our network</w:t>
      </w:r>
      <w:r w:rsidRPr="00B50680">
        <w:rPr>
          <w:rFonts w:ascii="Times New Roman" w:hAnsi="Times New Roman" w:cs="Times New Roman"/>
          <w:sz w:val="24"/>
          <w:szCs w:val="24"/>
        </w:rPr>
        <w:t xml:space="preserve">: For the first </w:t>
      </w:r>
      <w:r w:rsidRPr="00B50680">
        <w:rPr>
          <w:rFonts w:ascii="Times New Roman" w:hAnsi="Times New Roman" w:cs="Times New Roman"/>
          <w:sz w:val="24"/>
          <w:szCs w:val="24"/>
          <w:highlight w:val="yellow"/>
        </w:rPr>
        <w:t>3500 randomized data points</w:t>
      </w:r>
      <w:r w:rsidRPr="00B50680">
        <w:rPr>
          <w:rFonts w:ascii="Times New Roman" w:hAnsi="Times New Roman" w:cs="Times New Roman"/>
          <w:sz w:val="24"/>
          <w:szCs w:val="24"/>
        </w:rPr>
        <w:t xml:space="preserve"> out of 4000 data points was used for training. This was selected because the question mentioned that only a subset of the data should be used for training.  </w:t>
      </w:r>
    </w:p>
    <w:p w14:paraId="50B830AB" w14:textId="77777777" w:rsidR="004E06FB" w:rsidRDefault="004E06FB" w:rsidP="00097AC6">
      <w:pPr>
        <w:spacing w:after="0" w:line="240" w:lineRule="auto"/>
        <w:jc w:val="both"/>
        <w:rPr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78"/>
        <w:gridCol w:w="3099"/>
      </w:tblGrid>
      <w:tr w:rsidR="004E06FB" w14:paraId="50358703" w14:textId="77777777" w:rsidTr="004E06FB">
        <w:trPr>
          <w:trHeight w:val="391"/>
          <w:jc w:val="center"/>
        </w:trPr>
        <w:tc>
          <w:tcPr>
            <w:tcW w:w="3078" w:type="dxa"/>
          </w:tcPr>
          <w:p w14:paraId="1FBED207" w14:textId="77777777" w:rsidR="004E06FB" w:rsidRPr="00E647E9" w:rsidRDefault="004E06FB" w:rsidP="00DD7614">
            <w:pPr>
              <w:jc w:val="center"/>
              <w:rPr>
                <w:b/>
              </w:rPr>
            </w:pPr>
            <w:r w:rsidRPr="00E647E9">
              <w:rPr>
                <w:b/>
              </w:rPr>
              <w:t>Parameters</w:t>
            </w:r>
          </w:p>
        </w:tc>
        <w:tc>
          <w:tcPr>
            <w:tcW w:w="3099" w:type="dxa"/>
          </w:tcPr>
          <w:p w14:paraId="7518B71B" w14:textId="77777777" w:rsidR="004E06FB" w:rsidRPr="00E647E9" w:rsidRDefault="004E06FB" w:rsidP="00DD7614">
            <w:pPr>
              <w:jc w:val="center"/>
              <w:rPr>
                <w:b/>
                <w:highlight w:val="yellow"/>
              </w:rPr>
            </w:pPr>
            <w:r w:rsidRPr="00E647E9">
              <w:rPr>
                <w:b/>
                <w:highlight w:val="yellow"/>
              </w:rPr>
              <w:t>Architecture 2</w:t>
            </w:r>
          </w:p>
        </w:tc>
      </w:tr>
      <w:tr w:rsidR="004E06FB" w14:paraId="52860D59" w14:textId="77777777" w:rsidTr="004E06FB">
        <w:trPr>
          <w:trHeight w:val="368"/>
          <w:jc w:val="center"/>
        </w:trPr>
        <w:tc>
          <w:tcPr>
            <w:tcW w:w="3078" w:type="dxa"/>
          </w:tcPr>
          <w:p w14:paraId="30894FD6" w14:textId="77777777" w:rsidR="004E06FB" w:rsidRPr="004A0F7C" w:rsidRDefault="004E06FB" w:rsidP="00DD7614">
            <w:pPr>
              <w:jc w:val="center"/>
              <w:rPr>
                <w:b/>
                <w:color w:val="002060"/>
              </w:rPr>
            </w:pPr>
            <w:r w:rsidRPr="004A0F7C">
              <w:rPr>
                <w:b/>
                <w:color w:val="002060"/>
              </w:rPr>
              <w:t>Learning Rate</w:t>
            </w:r>
          </w:p>
        </w:tc>
        <w:tc>
          <w:tcPr>
            <w:tcW w:w="3099" w:type="dxa"/>
          </w:tcPr>
          <w:p w14:paraId="1272A08D" w14:textId="77777777" w:rsidR="004E06FB" w:rsidRPr="004A0F7C" w:rsidRDefault="004E06FB" w:rsidP="00DD7614">
            <w:pPr>
              <w:jc w:val="center"/>
              <w:rPr>
                <w:highlight w:val="cyan"/>
              </w:rPr>
            </w:pPr>
            <w:r w:rsidRPr="004A0F7C">
              <w:rPr>
                <w:highlight w:val="cyan"/>
              </w:rPr>
              <w:t>0.06</w:t>
            </w:r>
          </w:p>
        </w:tc>
      </w:tr>
      <w:tr w:rsidR="004E06FB" w14:paraId="21BFA1FA" w14:textId="77777777" w:rsidTr="004E06FB">
        <w:trPr>
          <w:trHeight w:val="391"/>
          <w:jc w:val="center"/>
        </w:trPr>
        <w:tc>
          <w:tcPr>
            <w:tcW w:w="3078" w:type="dxa"/>
          </w:tcPr>
          <w:p w14:paraId="7BBAFE26" w14:textId="77777777" w:rsidR="004E06FB" w:rsidRPr="004A0F7C" w:rsidRDefault="004E06FB" w:rsidP="00DD7614">
            <w:pPr>
              <w:jc w:val="center"/>
              <w:rPr>
                <w:b/>
                <w:color w:val="002060"/>
              </w:rPr>
            </w:pPr>
            <w:r w:rsidRPr="004A0F7C">
              <w:rPr>
                <w:b/>
                <w:color w:val="002060"/>
              </w:rPr>
              <w:t>Momentum parameter</w:t>
            </w:r>
          </w:p>
        </w:tc>
        <w:tc>
          <w:tcPr>
            <w:tcW w:w="3099" w:type="dxa"/>
          </w:tcPr>
          <w:p w14:paraId="6A92EDF4" w14:textId="77777777" w:rsidR="004E06FB" w:rsidRPr="004A0F7C" w:rsidRDefault="004E06FB" w:rsidP="00DD7614">
            <w:pPr>
              <w:jc w:val="center"/>
              <w:rPr>
                <w:highlight w:val="cyan"/>
              </w:rPr>
            </w:pPr>
            <w:r w:rsidRPr="004A0F7C">
              <w:rPr>
                <w:highlight w:val="cyan"/>
              </w:rPr>
              <w:t>0.6</w:t>
            </w:r>
          </w:p>
        </w:tc>
      </w:tr>
      <w:tr w:rsidR="004E06FB" w14:paraId="7A2B8A4B" w14:textId="77777777" w:rsidTr="004E06FB">
        <w:trPr>
          <w:trHeight w:val="368"/>
          <w:jc w:val="center"/>
        </w:trPr>
        <w:tc>
          <w:tcPr>
            <w:tcW w:w="3078" w:type="dxa"/>
          </w:tcPr>
          <w:p w14:paraId="4FB5C2B8" w14:textId="77777777" w:rsidR="004E06FB" w:rsidRPr="004A0F7C" w:rsidRDefault="004E06FB" w:rsidP="00DD7614">
            <w:pPr>
              <w:jc w:val="center"/>
              <w:rPr>
                <w:b/>
                <w:color w:val="002060"/>
              </w:rPr>
            </w:pPr>
            <w:r w:rsidRPr="004A0F7C">
              <w:rPr>
                <w:b/>
                <w:color w:val="002060"/>
              </w:rPr>
              <w:t>Hidden neurons</w:t>
            </w:r>
          </w:p>
        </w:tc>
        <w:tc>
          <w:tcPr>
            <w:tcW w:w="3099" w:type="dxa"/>
          </w:tcPr>
          <w:p w14:paraId="7E576786" w14:textId="77777777" w:rsidR="004E06FB" w:rsidRPr="004A0F7C" w:rsidRDefault="004E06FB" w:rsidP="00DD7614">
            <w:pPr>
              <w:jc w:val="center"/>
              <w:rPr>
                <w:highlight w:val="cyan"/>
              </w:rPr>
            </w:pPr>
            <w:r w:rsidRPr="004A0F7C">
              <w:rPr>
                <w:highlight w:val="cyan"/>
              </w:rPr>
              <w:t>100</w:t>
            </w:r>
          </w:p>
        </w:tc>
      </w:tr>
      <w:tr w:rsidR="004E06FB" w14:paraId="09C27EAB" w14:textId="77777777" w:rsidTr="004E06FB">
        <w:trPr>
          <w:trHeight w:val="391"/>
          <w:jc w:val="center"/>
        </w:trPr>
        <w:tc>
          <w:tcPr>
            <w:tcW w:w="3078" w:type="dxa"/>
          </w:tcPr>
          <w:p w14:paraId="736560F2" w14:textId="77777777" w:rsidR="004E06FB" w:rsidRPr="004A0F7C" w:rsidRDefault="004E06FB" w:rsidP="00DD7614">
            <w:pPr>
              <w:jc w:val="center"/>
              <w:rPr>
                <w:b/>
                <w:color w:val="002060"/>
              </w:rPr>
            </w:pPr>
            <w:r w:rsidRPr="004A0F7C">
              <w:rPr>
                <w:b/>
                <w:color w:val="002060"/>
              </w:rPr>
              <w:t>Hidden Layer</w:t>
            </w:r>
          </w:p>
        </w:tc>
        <w:tc>
          <w:tcPr>
            <w:tcW w:w="3099" w:type="dxa"/>
          </w:tcPr>
          <w:p w14:paraId="5B348AED" w14:textId="77777777" w:rsidR="004E06FB" w:rsidRPr="004A0F7C" w:rsidRDefault="004E06FB" w:rsidP="00DD7614">
            <w:pPr>
              <w:jc w:val="center"/>
              <w:rPr>
                <w:highlight w:val="cyan"/>
              </w:rPr>
            </w:pPr>
            <w:r w:rsidRPr="004A0F7C">
              <w:rPr>
                <w:highlight w:val="cyan"/>
              </w:rPr>
              <w:t>1</w:t>
            </w:r>
          </w:p>
        </w:tc>
      </w:tr>
      <w:tr w:rsidR="004E06FB" w14:paraId="5EEA045C" w14:textId="77777777" w:rsidTr="004E06FB">
        <w:trPr>
          <w:trHeight w:val="368"/>
          <w:jc w:val="center"/>
        </w:trPr>
        <w:tc>
          <w:tcPr>
            <w:tcW w:w="3078" w:type="dxa"/>
          </w:tcPr>
          <w:p w14:paraId="05820E10" w14:textId="77777777" w:rsidR="004E06FB" w:rsidRPr="004A0F7C" w:rsidRDefault="004E06FB" w:rsidP="00DD7614">
            <w:pPr>
              <w:jc w:val="center"/>
              <w:rPr>
                <w:b/>
                <w:color w:val="002060"/>
              </w:rPr>
            </w:pPr>
            <w:r w:rsidRPr="004A0F7C">
              <w:rPr>
                <w:b/>
                <w:color w:val="002060"/>
              </w:rPr>
              <w:t xml:space="preserve">Output neurons </w:t>
            </w:r>
          </w:p>
        </w:tc>
        <w:tc>
          <w:tcPr>
            <w:tcW w:w="3099" w:type="dxa"/>
          </w:tcPr>
          <w:p w14:paraId="75ABE7D6" w14:textId="77777777" w:rsidR="004E06FB" w:rsidRPr="004A0F7C" w:rsidRDefault="004E06FB" w:rsidP="00DD7614">
            <w:pPr>
              <w:jc w:val="center"/>
              <w:rPr>
                <w:highlight w:val="cyan"/>
              </w:rPr>
            </w:pPr>
            <w:r w:rsidRPr="004A0F7C">
              <w:rPr>
                <w:highlight w:val="cyan"/>
              </w:rPr>
              <w:t>10</w:t>
            </w:r>
          </w:p>
        </w:tc>
      </w:tr>
      <w:tr w:rsidR="004E06FB" w14:paraId="202D1835" w14:textId="77777777" w:rsidTr="004E06FB">
        <w:trPr>
          <w:trHeight w:val="391"/>
          <w:jc w:val="center"/>
        </w:trPr>
        <w:tc>
          <w:tcPr>
            <w:tcW w:w="3078" w:type="dxa"/>
          </w:tcPr>
          <w:p w14:paraId="52B634EF" w14:textId="77777777" w:rsidR="004E06FB" w:rsidRPr="004A0F7C" w:rsidRDefault="004E06FB" w:rsidP="00DD7614">
            <w:pPr>
              <w:jc w:val="center"/>
              <w:rPr>
                <w:b/>
                <w:color w:val="002060"/>
              </w:rPr>
            </w:pPr>
            <w:r w:rsidRPr="004A0F7C">
              <w:rPr>
                <w:b/>
                <w:color w:val="002060"/>
              </w:rPr>
              <w:t>Computation time</w:t>
            </w:r>
          </w:p>
        </w:tc>
        <w:tc>
          <w:tcPr>
            <w:tcW w:w="3099" w:type="dxa"/>
          </w:tcPr>
          <w:p w14:paraId="74E2142E" w14:textId="77777777" w:rsidR="004E06FB" w:rsidRPr="004A0F7C" w:rsidRDefault="004E06FB" w:rsidP="00DD7614">
            <w:pPr>
              <w:jc w:val="center"/>
              <w:rPr>
                <w:highlight w:val="cyan"/>
              </w:rPr>
            </w:pPr>
            <w:r w:rsidRPr="004A0F7C">
              <w:rPr>
                <w:highlight w:val="cyan"/>
              </w:rPr>
              <w:t>2 hours</w:t>
            </w:r>
          </w:p>
        </w:tc>
      </w:tr>
      <w:tr w:rsidR="004E06FB" w14:paraId="4CD30044" w14:textId="77777777" w:rsidTr="004E06FB">
        <w:trPr>
          <w:trHeight w:val="391"/>
          <w:jc w:val="center"/>
        </w:trPr>
        <w:tc>
          <w:tcPr>
            <w:tcW w:w="3078" w:type="dxa"/>
          </w:tcPr>
          <w:p w14:paraId="7D066784" w14:textId="77777777" w:rsidR="004E06FB" w:rsidRPr="004A0F7C" w:rsidRDefault="004E06FB" w:rsidP="00DD7614">
            <w:pPr>
              <w:jc w:val="center"/>
              <w:rPr>
                <w:b/>
                <w:color w:val="002060"/>
              </w:rPr>
            </w:pPr>
            <w:r w:rsidRPr="004A0F7C">
              <w:rPr>
                <w:b/>
                <w:color w:val="002060"/>
              </w:rPr>
              <w:t>Coding style</w:t>
            </w:r>
          </w:p>
        </w:tc>
        <w:tc>
          <w:tcPr>
            <w:tcW w:w="3099" w:type="dxa"/>
          </w:tcPr>
          <w:p w14:paraId="1069FB1B" w14:textId="77777777" w:rsidR="004E06FB" w:rsidRPr="004A0F7C" w:rsidRDefault="004E06FB" w:rsidP="00DD7614">
            <w:pPr>
              <w:jc w:val="center"/>
              <w:rPr>
                <w:highlight w:val="cyan"/>
              </w:rPr>
            </w:pPr>
            <w:r w:rsidRPr="004A0F7C">
              <w:rPr>
                <w:highlight w:val="cyan"/>
              </w:rPr>
              <w:t xml:space="preserve">Matrix multiplication </w:t>
            </w:r>
          </w:p>
        </w:tc>
      </w:tr>
      <w:tr w:rsidR="004E06FB" w14:paraId="32D21FDB" w14:textId="77777777" w:rsidTr="004E06FB">
        <w:trPr>
          <w:trHeight w:val="761"/>
          <w:jc w:val="center"/>
        </w:trPr>
        <w:tc>
          <w:tcPr>
            <w:tcW w:w="3078" w:type="dxa"/>
          </w:tcPr>
          <w:p w14:paraId="55BE1927" w14:textId="77777777" w:rsidR="004E06FB" w:rsidRPr="004A0F7C" w:rsidRDefault="004E06FB" w:rsidP="00DD7614">
            <w:pPr>
              <w:jc w:val="center"/>
              <w:rPr>
                <w:b/>
                <w:color w:val="002060"/>
              </w:rPr>
            </w:pPr>
            <w:r>
              <w:rPr>
                <w:b/>
                <w:color w:val="002060"/>
              </w:rPr>
              <w:t xml:space="preserve">Epoch at which error rate stabilized </w:t>
            </w:r>
            <w:r w:rsidRPr="004A0F7C">
              <w:rPr>
                <w:b/>
                <w:color w:val="002060"/>
              </w:rPr>
              <w:t xml:space="preserve">  </w:t>
            </w:r>
          </w:p>
        </w:tc>
        <w:tc>
          <w:tcPr>
            <w:tcW w:w="3099" w:type="dxa"/>
          </w:tcPr>
          <w:p w14:paraId="0A2B1BB2" w14:textId="77777777" w:rsidR="004E06FB" w:rsidRPr="004A0F7C" w:rsidRDefault="004E06FB" w:rsidP="00DD7614">
            <w:pPr>
              <w:jc w:val="center"/>
              <w:rPr>
                <w:highlight w:val="cyan"/>
              </w:rPr>
            </w:pPr>
            <w:r w:rsidRPr="004A0F7C">
              <w:rPr>
                <w:highlight w:val="cyan"/>
              </w:rPr>
              <w:t>20</w:t>
            </w:r>
          </w:p>
        </w:tc>
      </w:tr>
    </w:tbl>
    <w:p w14:paraId="421CE422" w14:textId="77777777" w:rsidR="004E06FB" w:rsidRDefault="004E06FB" w:rsidP="004E06FB"/>
    <w:p w14:paraId="6968C271" w14:textId="63900821" w:rsidR="004E06FB" w:rsidRPr="00865D70" w:rsidRDefault="004E06FB" w:rsidP="004E06FB">
      <w:r w:rsidRPr="00E647E9">
        <w:rPr>
          <w:b/>
        </w:rPr>
        <w:t>Note</w:t>
      </w:r>
      <w:r>
        <w:t xml:space="preserve">: </w:t>
      </w:r>
      <w:r w:rsidRPr="004A0F7C">
        <w:rPr>
          <w:highlight w:val="yellow"/>
        </w:rPr>
        <w:t>Used Architecture 2 in the end for problem 1</w:t>
      </w:r>
      <w:r>
        <w:rPr>
          <w:highlight w:val="yellow"/>
        </w:rPr>
        <w:t xml:space="preserve"> of homework 3</w:t>
      </w:r>
      <w:r w:rsidRPr="004A0F7C">
        <w:rPr>
          <w:highlight w:val="yellow"/>
        </w:rPr>
        <w:t>.</w:t>
      </w:r>
      <w:r>
        <w:t xml:space="preserve"> </w:t>
      </w:r>
    </w:p>
    <w:p w14:paraId="2F76FA61" w14:textId="77777777" w:rsidR="004E06FB" w:rsidRPr="0006702D" w:rsidRDefault="004E06FB" w:rsidP="004E06F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DD40B93" w14:textId="77777777" w:rsidR="00325F2C" w:rsidRPr="004A0F7C" w:rsidRDefault="00325F2C" w:rsidP="00325F2C">
      <w:pPr>
        <w:pStyle w:val="Heading2"/>
        <w:rPr>
          <w:rFonts w:asciiTheme="minorHAnsi" w:hAnsiTheme="minorHAnsi" w:cstheme="minorHAnsi"/>
          <w:b/>
          <w:color w:val="7030A0"/>
          <w:sz w:val="28"/>
          <w:szCs w:val="28"/>
        </w:rPr>
      </w:pPr>
      <w:r w:rsidRPr="004A0F7C">
        <w:rPr>
          <w:rFonts w:asciiTheme="minorHAnsi" w:hAnsiTheme="minorHAnsi" w:cstheme="minorHAnsi"/>
          <w:b/>
          <w:color w:val="7030A0"/>
          <w:sz w:val="28"/>
          <w:szCs w:val="28"/>
        </w:rPr>
        <w:t>Results</w:t>
      </w:r>
    </w:p>
    <w:p w14:paraId="6ACCCBB5" w14:textId="35AFBAF1" w:rsidR="00865D70" w:rsidRDefault="00865D70" w:rsidP="00865D70"/>
    <w:p w14:paraId="4DAFDFA1" w14:textId="0C893EA3" w:rsidR="00097AC6" w:rsidRDefault="00097AC6" w:rsidP="00865D70">
      <w:pPr>
        <w:rPr>
          <w:sz w:val="24"/>
          <w:szCs w:val="24"/>
        </w:rPr>
      </w:pPr>
      <w:r>
        <w:rPr>
          <w:sz w:val="24"/>
          <w:szCs w:val="24"/>
        </w:rPr>
        <w:t xml:space="preserve">Using the above parameters, the final network was trained by Back-propagation using </w:t>
      </w:r>
      <w:r>
        <w:rPr>
          <w:b/>
          <w:sz w:val="24"/>
          <w:szCs w:val="24"/>
        </w:rPr>
        <w:t>stochastic gradient descent</w:t>
      </w:r>
      <w:r>
        <w:rPr>
          <w:sz w:val="24"/>
          <w:szCs w:val="24"/>
        </w:rPr>
        <w:t xml:space="preserve"> method. Only the output layer weights were ‘learnt’ as part of this process. </w:t>
      </w:r>
      <w:r w:rsidRPr="00C92B18">
        <w:rPr>
          <w:sz w:val="24"/>
          <w:szCs w:val="24"/>
        </w:rPr>
        <w:t xml:space="preserve">100 random training points from the training set in each epoch </w:t>
      </w:r>
      <w:r w:rsidR="000B192A">
        <w:rPr>
          <w:sz w:val="24"/>
          <w:szCs w:val="24"/>
        </w:rPr>
        <w:t>&amp;</w:t>
      </w:r>
      <w:r w:rsidRPr="00C92B18">
        <w:rPr>
          <w:sz w:val="24"/>
          <w:szCs w:val="24"/>
        </w:rPr>
        <w:t xml:space="preserve"> </w:t>
      </w:r>
      <w:r>
        <w:rPr>
          <w:sz w:val="24"/>
          <w:szCs w:val="24"/>
        </w:rPr>
        <w:t>initially 1000 epochs were used</w:t>
      </w:r>
      <w:r w:rsidRPr="00C92B18">
        <w:rPr>
          <w:sz w:val="24"/>
          <w:szCs w:val="24"/>
        </w:rPr>
        <w:t xml:space="preserve">. The error rates observed were </w:t>
      </w:r>
      <w:r>
        <w:rPr>
          <w:sz w:val="24"/>
          <w:szCs w:val="24"/>
        </w:rPr>
        <w:t xml:space="preserve">higher when compared to the best-case simulation. Hence </w:t>
      </w:r>
      <w:r>
        <w:rPr>
          <w:b/>
          <w:sz w:val="24"/>
          <w:szCs w:val="24"/>
        </w:rPr>
        <w:t xml:space="preserve">3000 epochs </w:t>
      </w:r>
      <w:r>
        <w:rPr>
          <w:sz w:val="24"/>
          <w:szCs w:val="24"/>
        </w:rPr>
        <w:t xml:space="preserve">were used to observe the error rates over a longer simulation (300,000 points). </w:t>
      </w:r>
      <w:r w:rsidRPr="00C92B18">
        <w:rPr>
          <w:sz w:val="24"/>
          <w:szCs w:val="24"/>
        </w:rPr>
        <w:t>The error rates were plotted for ever</w:t>
      </w:r>
      <w:r>
        <w:rPr>
          <w:sz w:val="24"/>
          <w:szCs w:val="24"/>
        </w:rPr>
        <w:t>y 10 epochs as shown in Figure 1</w:t>
      </w:r>
      <w:r w:rsidR="00790EA0">
        <w:rPr>
          <w:sz w:val="24"/>
          <w:szCs w:val="24"/>
        </w:rPr>
        <w:t>1</w:t>
      </w:r>
      <w:r>
        <w:rPr>
          <w:sz w:val="24"/>
          <w:szCs w:val="24"/>
        </w:rPr>
        <w:t>.</w:t>
      </w:r>
    </w:p>
    <w:p w14:paraId="6F230D82" w14:textId="77777777" w:rsidR="00097AC6" w:rsidRDefault="00097AC6" w:rsidP="00865D70"/>
    <w:p w14:paraId="2ECA3541" w14:textId="77777777" w:rsidR="00097AC6" w:rsidRDefault="00097AC6" w:rsidP="00097AC6">
      <w:pPr>
        <w:spacing w:after="0" w:line="240" w:lineRule="auto"/>
        <w:jc w:val="both"/>
        <w:rPr>
          <w:sz w:val="24"/>
          <w:szCs w:val="24"/>
        </w:rPr>
      </w:pPr>
    </w:p>
    <w:p w14:paraId="1E69D05D" w14:textId="77777777" w:rsidR="00097AC6" w:rsidRDefault="00097AC6" w:rsidP="00097AC6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28A1D91" wp14:editId="17F29E67">
            <wp:extent cx="3366655" cy="205740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3220" cy="206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39C7" w14:textId="0834A4BF" w:rsidR="00097AC6" w:rsidRDefault="00097AC6" w:rsidP="00097AC6">
      <w:pPr>
        <w:pStyle w:val="Caption"/>
        <w:jc w:val="center"/>
        <w:rPr>
          <w:i w:val="0"/>
          <w:color w:val="auto"/>
        </w:rPr>
      </w:pPr>
      <w:r w:rsidRPr="00790EA0">
        <w:rPr>
          <w:b/>
          <w:i w:val="0"/>
          <w:color w:val="auto"/>
        </w:rPr>
        <w:t xml:space="preserve">Figure </w:t>
      </w:r>
      <w:r w:rsidRPr="00790EA0">
        <w:rPr>
          <w:b/>
          <w:i w:val="0"/>
          <w:color w:val="auto"/>
        </w:rPr>
        <w:fldChar w:fldCharType="begin"/>
      </w:r>
      <w:r w:rsidRPr="00790EA0">
        <w:rPr>
          <w:b/>
          <w:i w:val="0"/>
          <w:color w:val="auto"/>
        </w:rPr>
        <w:instrText xml:space="preserve"> SEQ Figure \* ARABIC </w:instrText>
      </w:r>
      <w:r w:rsidRPr="00790EA0">
        <w:rPr>
          <w:b/>
          <w:i w:val="0"/>
          <w:color w:val="auto"/>
        </w:rPr>
        <w:fldChar w:fldCharType="separate"/>
      </w:r>
      <w:r w:rsidRPr="00790EA0">
        <w:rPr>
          <w:b/>
          <w:i w:val="0"/>
          <w:noProof/>
          <w:color w:val="auto"/>
        </w:rPr>
        <w:t>1</w:t>
      </w:r>
      <w:r w:rsidRPr="00790EA0">
        <w:rPr>
          <w:b/>
          <w:i w:val="0"/>
          <w:color w:val="auto"/>
        </w:rPr>
        <w:fldChar w:fldCharType="end"/>
      </w:r>
      <w:r w:rsidR="00790EA0" w:rsidRPr="00790EA0">
        <w:rPr>
          <w:b/>
          <w:i w:val="0"/>
          <w:color w:val="auto"/>
        </w:rPr>
        <w:t>1</w:t>
      </w:r>
      <w:r w:rsidR="00E94485">
        <w:rPr>
          <w:i w:val="0"/>
          <w:color w:val="auto"/>
        </w:rPr>
        <w:t>:</w:t>
      </w:r>
      <w:r w:rsidRPr="00ED0729">
        <w:rPr>
          <w:i w:val="0"/>
          <w:color w:val="auto"/>
        </w:rPr>
        <w:t xml:space="preserve"> </w:t>
      </w:r>
      <w:r w:rsidR="00E94485">
        <w:rPr>
          <w:i w:val="0"/>
          <w:color w:val="auto"/>
        </w:rPr>
        <w:t xml:space="preserve"> Error </w:t>
      </w:r>
      <w:r w:rsidRPr="00ED0729">
        <w:rPr>
          <w:i w:val="0"/>
          <w:color w:val="auto"/>
        </w:rPr>
        <w:t>rates for every 10 epochs over 3000 epochs</w:t>
      </w:r>
      <w:r w:rsidR="00E94485">
        <w:rPr>
          <w:i w:val="0"/>
          <w:color w:val="auto"/>
        </w:rPr>
        <w:t xml:space="preserve"> is plotted here. A </w:t>
      </w:r>
      <w:r w:rsidR="00E94485" w:rsidRPr="00ED0729">
        <w:rPr>
          <w:i w:val="0"/>
          <w:color w:val="auto"/>
        </w:rPr>
        <w:t xml:space="preserve">Time series of </w:t>
      </w:r>
      <w:r w:rsidR="00E94485">
        <w:rPr>
          <w:i w:val="0"/>
          <w:color w:val="auto"/>
        </w:rPr>
        <w:t>data plot of error rates</w:t>
      </w:r>
    </w:p>
    <w:p w14:paraId="189477C3" w14:textId="77777777" w:rsidR="00097AC6" w:rsidRPr="00790EA0" w:rsidRDefault="00097AC6" w:rsidP="00097AC6">
      <w:pPr>
        <w:jc w:val="center"/>
        <w:rPr>
          <w:b/>
          <w:sz w:val="24"/>
        </w:rPr>
      </w:pPr>
      <w:r w:rsidRPr="00790EA0">
        <w:rPr>
          <w:b/>
          <w:noProof/>
        </w:rPr>
        <w:drawing>
          <wp:inline distT="0" distB="0" distL="0" distR="0" wp14:anchorId="155376A8" wp14:editId="3B39204E">
            <wp:extent cx="3538904" cy="219075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950" cy="219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880E" w14:textId="66A0E955" w:rsidR="00E94485" w:rsidRDefault="00097AC6" w:rsidP="00097AC6">
      <w:pPr>
        <w:pStyle w:val="Caption"/>
        <w:jc w:val="center"/>
        <w:rPr>
          <w:i w:val="0"/>
          <w:color w:val="auto"/>
          <w:szCs w:val="24"/>
        </w:rPr>
      </w:pPr>
      <w:r w:rsidRPr="00790EA0">
        <w:rPr>
          <w:b/>
          <w:i w:val="0"/>
          <w:color w:val="auto"/>
          <w:szCs w:val="24"/>
        </w:rPr>
        <w:t xml:space="preserve">Figure </w:t>
      </w:r>
      <w:r w:rsidR="00790EA0" w:rsidRPr="00790EA0">
        <w:rPr>
          <w:b/>
          <w:i w:val="0"/>
          <w:color w:val="auto"/>
          <w:szCs w:val="24"/>
        </w:rPr>
        <w:t>1</w:t>
      </w:r>
      <w:r w:rsidRPr="00790EA0">
        <w:rPr>
          <w:b/>
          <w:i w:val="0"/>
          <w:color w:val="auto"/>
          <w:szCs w:val="24"/>
        </w:rPr>
        <w:fldChar w:fldCharType="begin"/>
      </w:r>
      <w:r w:rsidRPr="00790EA0">
        <w:rPr>
          <w:b/>
          <w:i w:val="0"/>
          <w:color w:val="auto"/>
          <w:szCs w:val="24"/>
        </w:rPr>
        <w:instrText xml:space="preserve"> SEQ Figure \* ARABIC </w:instrText>
      </w:r>
      <w:r w:rsidRPr="00790EA0">
        <w:rPr>
          <w:b/>
          <w:i w:val="0"/>
          <w:color w:val="auto"/>
          <w:szCs w:val="24"/>
        </w:rPr>
        <w:fldChar w:fldCharType="separate"/>
      </w:r>
      <w:r w:rsidRPr="00790EA0">
        <w:rPr>
          <w:b/>
          <w:i w:val="0"/>
          <w:noProof/>
          <w:color w:val="auto"/>
          <w:szCs w:val="24"/>
        </w:rPr>
        <w:t>2</w:t>
      </w:r>
      <w:r w:rsidRPr="00790EA0">
        <w:rPr>
          <w:b/>
          <w:i w:val="0"/>
          <w:color w:val="auto"/>
          <w:szCs w:val="24"/>
        </w:rPr>
        <w:fldChar w:fldCharType="end"/>
      </w:r>
      <w:r w:rsidRPr="003D3778">
        <w:rPr>
          <w:i w:val="0"/>
          <w:color w:val="auto"/>
          <w:szCs w:val="24"/>
        </w:rPr>
        <w:t xml:space="preserve">: </w:t>
      </w:r>
      <w:r w:rsidR="00E94485">
        <w:rPr>
          <w:i w:val="0"/>
          <w:color w:val="auto"/>
          <w:szCs w:val="24"/>
        </w:rPr>
        <w:t xml:space="preserve">Error </w:t>
      </w:r>
      <w:r w:rsidRPr="003D3778">
        <w:rPr>
          <w:i w:val="0"/>
          <w:color w:val="auto"/>
          <w:szCs w:val="24"/>
        </w:rPr>
        <w:t xml:space="preserve">rates for every 10 epochs over 1000 epochs </w:t>
      </w:r>
      <w:r w:rsidR="00E94485">
        <w:rPr>
          <w:i w:val="0"/>
          <w:color w:val="auto"/>
          <w:szCs w:val="24"/>
        </w:rPr>
        <w:t xml:space="preserve">is plotted here. A </w:t>
      </w:r>
      <w:r w:rsidR="00E94485" w:rsidRPr="003D3778">
        <w:rPr>
          <w:i w:val="0"/>
          <w:color w:val="auto"/>
          <w:szCs w:val="24"/>
        </w:rPr>
        <w:t xml:space="preserve">Time series </w:t>
      </w:r>
      <w:r w:rsidR="00E94485">
        <w:rPr>
          <w:i w:val="0"/>
          <w:color w:val="auto"/>
          <w:szCs w:val="24"/>
        </w:rPr>
        <w:t xml:space="preserve">data </w:t>
      </w:r>
      <w:r w:rsidR="00E94485" w:rsidRPr="003D3778">
        <w:rPr>
          <w:i w:val="0"/>
          <w:color w:val="auto"/>
          <w:szCs w:val="24"/>
        </w:rPr>
        <w:t>plot of error</w:t>
      </w:r>
      <w:r w:rsidR="00E94485">
        <w:rPr>
          <w:i w:val="0"/>
          <w:color w:val="auto"/>
          <w:szCs w:val="24"/>
        </w:rPr>
        <w:t xml:space="preserve"> rates</w:t>
      </w:r>
      <w:r w:rsidR="00E94485" w:rsidRPr="003D3778">
        <w:rPr>
          <w:i w:val="0"/>
          <w:color w:val="auto"/>
          <w:szCs w:val="24"/>
        </w:rPr>
        <w:t xml:space="preserve"> </w:t>
      </w:r>
    </w:p>
    <w:p w14:paraId="12C33FF8" w14:textId="51B38453" w:rsidR="00097AC6" w:rsidRDefault="00097AC6" w:rsidP="00097AC6">
      <w:pPr>
        <w:pStyle w:val="Caption"/>
        <w:jc w:val="center"/>
        <w:rPr>
          <w:b/>
          <w:i w:val="0"/>
          <w:color w:val="auto"/>
          <w:szCs w:val="24"/>
        </w:rPr>
      </w:pPr>
      <w:r>
        <w:rPr>
          <w:i w:val="0"/>
          <w:color w:val="auto"/>
          <w:szCs w:val="24"/>
        </w:rPr>
        <w:t>(</w:t>
      </w:r>
      <w:r w:rsidR="00E94485">
        <w:rPr>
          <w:i w:val="0"/>
          <w:color w:val="auto"/>
          <w:szCs w:val="24"/>
        </w:rPr>
        <w:t xml:space="preserve">Obtained during simulation run of </w:t>
      </w:r>
      <w:r w:rsidR="00E94485" w:rsidRPr="00790EA0">
        <w:rPr>
          <w:b/>
          <w:i w:val="0"/>
          <w:color w:val="auto"/>
          <w:szCs w:val="24"/>
        </w:rPr>
        <w:t>P</w:t>
      </w:r>
      <w:r w:rsidRPr="00790EA0">
        <w:rPr>
          <w:b/>
          <w:i w:val="0"/>
          <w:color w:val="auto"/>
          <w:szCs w:val="24"/>
        </w:rPr>
        <w:t>roblem 1 in H</w:t>
      </w:r>
      <w:r w:rsidR="00E94485" w:rsidRPr="00790EA0">
        <w:rPr>
          <w:b/>
          <w:i w:val="0"/>
          <w:color w:val="auto"/>
          <w:szCs w:val="24"/>
        </w:rPr>
        <w:t>ome</w:t>
      </w:r>
      <w:r w:rsidRPr="00790EA0">
        <w:rPr>
          <w:b/>
          <w:i w:val="0"/>
          <w:color w:val="auto"/>
          <w:szCs w:val="24"/>
        </w:rPr>
        <w:t>W</w:t>
      </w:r>
      <w:r w:rsidR="00E94485" w:rsidRPr="00790EA0">
        <w:rPr>
          <w:b/>
          <w:i w:val="0"/>
          <w:color w:val="auto"/>
          <w:szCs w:val="24"/>
        </w:rPr>
        <w:t>ork</w:t>
      </w:r>
      <w:r w:rsidRPr="00790EA0">
        <w:rPr>
          <w:b/>
          <w:i w:val="0"/>
          <w:color w:val="auto"/>
          <w:szCs w:val="24"/>
        </w:rPr>
        <w:t>3)</w:t>
      </w:r>
    </w:p>
    <w:p w14:paraId="6EE832C0" w14:textId="77777777" w:rsidR="004E06FB" w:rsidRPr="004E06FB" w:rsidRDefault="004E06FB" w:rsidP="004E06FB"/>
    <w:p w14:paraId="231F5662" w14:textId="77777777" w:rsidR="00443564" w:rsidRDefault="00443564" w:rsidP="00097AC6">
      <w:pPr>
        <w:spacing w:after="0" w:line="240" w:lineRule="auto"/>
        <w:jc w:val="both"/>
        <w:rPr>
          <w:sz w:val="24"/>
        </w:rPr>
      </w:pPr>
    </w:p>
    <w:p w14:paraId="065F64DB" w14:textId="4902D3EE" w:rsidR="00130156" w:rsidRDefault="000B0380" w:rsidP="00097AC6">
      <w:pPr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I have generated the confusion matrix </w:t>
      </w:r>
      <w:r w:rsidR="00F00D2A">
        <w:rPr>
          <w:sz w:val="24"/>
        </w:rPr>
        <w:t xml:space="preserve">for both testing </w:t>
      </w:r>
      <w:r w:rsidR="00790EA0">
        <w:rPr>
          <w:sz w:val="24"/>
        </w:rPr>
        <w:t>&amp;</w:t>
      </w:r>
      <w:r w:rsidR="00F00D2A">
        <w:rPr>
          <w:sz w:val="24"/>
        </w:rPr>
        <w:t xml:space="preserve"> training; this will help us to evaluate the </w:t>
      </w:r>
      <w:r w:rsidR="00694638">
        <w:rPr>
          <w:sz w:val="24"/>
        </w:rPr>
        <w:t>performance of the architecture or the design. The table below indicates the confusion matrix for the training set of four thousand points</w:t>
      </w:r>
      <w:r w:rsidR="00130156">
        <w:rPr>
          <w:sz w:val="24"/>
        </w:rPr>
        <w:t xml:space="preserve"> (4000)</w:t>
      </w:r>
      <w:r w:rsidR="00694638">
        <w:rPr>
          <w:sz w:val="24"/>
        </w:rPr>
        <w:t xml:space="preserve">. </w:t>
      </w:r>
    </w:p>
    <w:p w14:paraId="2E478E0C" w14:textId="77777777" w:rsidR="001E19E5" w:rsidRDefault="001E19E5" w:rsidP="00097AC6">
      <w:pPr>
        <w:spacing w:after="0" w:line="240" w:lineRule="auto"/>
        <w:jc w:val="both"/>
        <w:rPr>
          <w:sz w:val="24"/>
        </w:rPr>
      </w:pPr>
    </w:p>
    <w:p w14:paraId="17D6A6D0" w14:textId="22E5C9A7" w:rsidR="003E4621" w:rsidRDefault="001E19E5" w:rsidP="00097AC6">
      <w:pPr>
        <w:spacing w:after="0" w:line="240" w:lineRule="auto"/>
        <w:jc w:val="both"/>
        <w:rPr>
          <w:sz w:val="24"/>
        </w:rPr>
      </w:pPr>
      <w:r>
        <w:rPr>
          <w:sz w:val="24"/>
        </w:rPr>
        <w:t>After 500 epochs, the error rate reduces or settles down</w:t>
      </w:r>
      <w:r w:rsidR="008A424D">
        <w:rPr>
          <w:sz w:val="24"/>
        </w:rPr>
        <w:t xml:space="preserve"> at around 0.20. Initially, t</w:t>
      </w:r>
      <w:r w:rsidR="00130156">
        <w:rPr>
          <w:sz w:val="24"/>
        </w:rPr>
        <w:t xml:space="preserve">he error rates </w:t>
      </w:r>
      <w:proofErr w:type="gramStart"/>
      <w:r w:rsidR="00491A88">
        <w:rPr>
          <w:sz w:val="24"/>
        </w:rPr>
        <w:t>was</w:t>
      </w:r>
      <w:proofErr w:type="gramEnd"/>
      <w:r w:rsidR="00491A88">
        <w:rPr>
          <w:sz w:val="24"/>
        </w:rPr>
        <w:t xml:space="preserve"> high. Based on Ma</w:t>
      </w:r>
      <w:r w:rsidR="00EF5F54">
        <w:rPr>
          <w:sz w:val="24"/>
        </w:rPr>
        <w:t>x</w:t>
      </w:r>
      <w:r w:rsidR="00491A88">
        <w:rPr>
          <w:sz w:val="24"/>
        </w:rPr>
        <w:t>-threshold approach the final test hit rate was calculated it was 88.1 down from 9</w:t>
      </w:r>
      <w:r w:rsidR="003E4621">
        <w:rPr>
          <w:sz w:val="24"/>
        </w:rPr>
        <w:t xml:space="preserve">3.1% when both the layers were trained. </w:t>
      </w:r>
    </w:p>
    <w:p w14:paraId="060F373E" w14:textId="77777777" w:rsidR="003E4621" w:rsidRDefault="003E4621" w:rsidP="00097AC6">
      <w:pPr>
        <w:spacing w:after="0" w:line="240" w:lineRule="auto"/>
        <w:jc w:val="both"/>
        <w:rPr>
          <w:sz w:val="24"/>
        </w:rPr>
      </w:pPr>
    </w:p>
    <w:p w14:paraId="3ABE9885" w14:textId="462459B0" w:rsidR="003E4621" w:rsidRDefault="00A171AD" w:rsidP="00097AC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</w:rPr>
        <w:t>From earlier problem</w:t>
      </w:r>
      <w:r w:rsidR="004E3922">
        <w:rPr>
          <w:sz w:val="24"/>
        </w:rPr>
        <w:t>; t</w:t>
      </w:r>
      <w:r w:rsidR="00097AC6">
        <w:rPr>
          <w:sz w:val="24"/>
        </w:rPr>
        <w:t>he average error rate ob</w:t>
      </w:r>
      <w:r w:rsidR="004E3922">
        <w:rPr>
          <w:sz w:val="24"/>
        </w:rPr>
        <w:t>tained</w:t>
      </w:r>
      <w:r w:rsidR="00097AC6">
        <w:rPr>
          <w:sz w:val="24"/>
        </w:rPr>
        <w:t xml:space="preserve"> is</w:t>
      </w:r>
      <w:r w:rsidR="004E3922">
        <w:rPr>
          <w:sz w:val="24"/>
        </w:rPr>
        <w:t xml:space="preserve"> noted to be</w:t>
      </w:r>
      <w:r w:rsidR="00097AC6">
        <w:rPr>
          <w:sz w:val="24"/>
        </w:rPr>
        <w:t xml:space="preserve"> </w:t>
      </w:r>
      <w:r w:rsidR="00097AC6" w:rsidRPr="00CF3455">
        <w:rPr>
          <w:b/>
          <w:sz w:val="24"/>
        </w:rPr>
        <w:t>higher</w:t>
      </w:r>
      <w:r w:rsidR="00097AC6">
        <w:rPr>
          <w:sz w:val="24"/>
        </w:rPr>
        <w:t xml:space="preserve"> when compared to the best-case simulation from </w:t>
      </w:r>
      <w:r w:rsidR="003045DB">
        <w:rPr>
          <w:sz w:val="24"/>
        </w:rPr>
        <w:t xml:space="preserve">previous </w:t>
      </w:r>
      <w:r w:rsidR="00097AC6">
        <w:rPr>
          <w:sz w:val="24"/>
        </w:rPr>
        <w:t>problem</w:t>
      </w:r>
      <w:r w:rsidR="003045DB">
        <w:rPr>
          <w:sz w:val="24"/>
        </w:rPr>
        <w:t xml:space="preserve"> in which</w:t>
      </w:r>
      <w:r w:rsidR="00097AC6">
        <w:rPr>
          <w:sz w:val="24"/>
        </w:rPr>
        <w:t xml:space="preserve"> </w:t>
      </w:r>
      <w:r w:rsidR="003045DB">
        <w:rPr>
          <w:sz w:val="24"/>
        </w:rPr>
        <w:t xml:space="preserve">- </w:t>
      </w:r>
      <w:r w:rsidR="00097AC6">
        <w:rPr>
          <w:sz w:val="24"/>
        </w:rPr>
        <w:t xml:space="preserve">hidden </w:t>
      </w:r>
      <w:r w:rsidR="000B192A">
        <w:rPr>
          <w:sz w:val="24"/>
        </w:rPr>
        <w:t>&amp;</w:t>
      </w:r>
      <w:r w:rsidR="00097AC6">
        <w:rPr>
          <w:sz w:val="24"/>
        </w:rPr>
        <w:t xml:space="preserve"> output layer weights were </w:t>
      </w:r>
      <w:r w:rsidR="003045DB">
        <w:rPr>
          <w:sz w:val="24"/>
        </w:rPr>
        <w:t xml:space="preserve">both </w:t>
      </w:r>
      <w:r w:rsidR="00097AC6">
        <w:rPr>
          <w:sz w:val="24"/>
        </w:rPr>
        <w:t>trained</w:t>
      </w:r>
      <w:r w:rsidR="003045DB">
        <w:rPr>
          <w:sz w:val="24"/>
        </w:rPr>
        <w:t xml:space="preserve">. Please refer to Figure </w:t>
      </w:r>
      <w:r w:rsidR="00790EA0">
        <w:rPr>
          <w:sz w:val="24"/>
        </w:rPr>
        <w:t>1</w:t>
      </w:r>
      <w:r w:rsidR="003045DB">
        <w:rPr>
          <w:sz w:val="24"/>
        </w:rPr>
        <w:t>2.</w:t>
      </w:r>
    </w:p>
    <w:p w14:paraId="1074DC9F" w14:textId="400A68FE" w:rsidR="003E4621" w:rsidRDefault="003E4621" w:rsidP="00097AC6">
      <w:pPr>
        <w:spacing w:after="0" w:line="240" w:lineRule="auto"/>
        <w:jc w:val="both"/>
        <w:rPr>
          <w:rFonts w:eastAsiaTheme="minorEastAsia"/>
          <w:sz w:val="24"/>
          <w:szCs w:val="24"/>
        </w:rPr>
      </w:pPr>
    </w:p>
    <w:p w14:paraId="6A6AAB37" w14:textId="1937601C" w:rsidR="009425D6" w:rsidRDefault="009425D6" w:rsidP="00097AC6">
      <w:pPr>
        <w:spacing w:after="0" w:line="240" w:lineRule="auto"/>
        <w:jc w:val="both"/>
        <w:rPr>
          <w:rFonts w:eastAsiaTheme="minorEastAsia"/>
          <w:sz w:val="24"/>
          <w:szCs w:val="24"/>
        </w:rPr>
      </w:pPr>
    </w:p>
    <w:p w14:paraId="7C6EC0B3" w14:textId="3FE38B83" w:rsidR="009425D6" w:rsidRDefault="009425D6" w:rsidP="00097AC6">
      <w:pPr>
        <w:spacing w:after="0" w:line="240" w:lineRule="auto"/>
        <w:jc w:val="both"/>
        <w:rPr>
          <w:rFonts w:eastAsiaTheme="minorEastAsia"/>
          <w:sz w:val="24"/>
          <w:szCs w:val="24"/>
        </w:rPr>
      </w:pPr>
    </w:p>
    <w:p w14:paraId="176BFD6E" w14:textId="24E61A76" w:rsidR="009425D6" w:rsidRDefault="009425D6" w:rsidP="00097AC6">
      <w:pPr>
        <w:spacing w:after="0" w:line="240" w:lineRule="auto"/>
        <w:jc w:val="both"/>
        <w:rPr>
          <w:rFonts w:eastAsiaTheme="minorEastAsia"/>
          <w:sz w:val="24"/>
          <w:szCs w:val="24"/>
        </w:rPr>
      </w:pPr>
    </w:p>
    <w:tbl>
      <w:tblPr>
        <w:tblW w:w="9486" w:type="dxa"/>
        <w:jc w:val="center"/>
        <w:tblLook w:val="04A0" w:firstRow="1" w:lastRow="0" w:firstColumn="1" w:lastColumn="0" w:noHBand="0" w:noVBand="1"/>
      </w:tblPr>
      <w:tblGrid>
        <w:gridCol w:w="1006"/>
        <w:gridCol w:w="1165"/>
        <w:gridCol w:w="705"/>
        <w:gridCol w:w="705"/>
        <w:gridCol w:w="751"/>
        <w:gridCol w:w="705"/>
        <w:gridCol w:w="705"/>
        <w:gridCol w:w="737"/>
        <w:gridCol w:w="764"/>
        <w:gridCol w:w="764"/>
        <w:gridCol w:w="764"/>
        <w:gridCol w:w="715"/>
      </w:tblGrid>
      <w:tr w:rsidR="00097AC6" w:rsidRPr="00C92B18" w14:paraId="6AB73AA2" w14:textId="77777777" w:rsidTr="00332B1F">
        <w:trPr>
          <w:trHeight w:val="432"/>
          <w:jc w:val="center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</w:tcPr>
          <w:p w14:paraId="48024E80" w14:textId="77777777" w:rsidR="00097AC6" w:rsidRPr="00C92B18" w:rsidRDefault="00097AC6" w:rsidP="006526D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A5AE5" w14:textId="77777777" w:rsidR="00097AC6" w:rsidRPr="00F9373A" w:rsidRDefault="00097AC6" w:rsidP="006526D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DC73A" w14:textId="77777777" w:rsidR="00097AC6" w:rsidRPr="00F9373A" w:rsidRDefault="00097AC6" w:rsidP="006526D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0D336" w14:textId="77777777" w:rsidR="00097AC6" w:rsidRPr="00F9373A" w:rsidRDefault="00097AC6" w:rsidP="006526D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3A1F9" w14:textId="77777777" w:rsidR="00097AC6" w:rsidRPr="00F9373A" w:rsidRDefault="00097AC6" w:rsidP="006526D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9A1C1" w14:textId="77777777" w:rsidR="00097AC6" w:rsidRPr="00F9373A" w:rsidRDefault="00097AC6" w:rsidP="006526D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F29DA" w14:textId="77777777" w:rsidR="00097AC6" w:rsidRPr="00F9373A" w:rsidRDefault="00097AC6" w:rsidP="006526D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567A4" w14:textId="77777777" w:rsidR="00097AC6" w:rsidRPr="00F9373A" w:rsidRDefault="00097AC6" w:rsidP="006526D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7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5B114" w14:textId="77777777" w:rsidR="00097AC6" w:rsidRPr="00F9373A" w:rsidRDefault="00097AC6" w:rsidP="006526D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7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73670" w14:textId="77777777" w:rsidR="00097AC6" w:rsidRPr="00F9373A" w:rsidRDefault="00097AC6" w:rsidP="006526D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7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0664B" w14:textId="77777777" w:rsidR="00097AC6" w:rsidRPr="00F9373A" w:rsidRDefault="00097AC6" w:rsidP="006526D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10B9C" w14:textId="77777777" w:rsidR="00097AC6" w:rsidRPr="00F9373A" w:rsidRDefault="00097AC6" w:rsidP="006526D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097AC6" w:rsidRPr="00C92B18" w14:paraId="31F59E0F" w14:textId="77777777" w:rsidTr="00332B1F">
        <w:trPr>
          <w:trHeight w:val="283"/>
          <w:jc w:val="center"/>
        </w:trPr>
        <w:tc>
          <w:tcPr>
            <w:tcW w:w="100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2514653" w14:textId="77777777" w:rsidR="00097AC6" w:rsidRPr="00431179" w:rsidRDefault="00097AC6" w:rsidP="006526D6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</w:p>
          <w:p w14:paraId="5303A017" w14:textId="77777777" w:rsidR="00097AC6" w:rsidRPr="00431179" w:rsidRDefault="00097AC6" w:rsidP="006526D6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</w:p>
          <w:p w14:paraId="4D216633" w14:textId="77777777" w:rsidR="00097AC6" w:rsidRPr="00431179" w:rsidRDefault="00097AC6" w:rsidP="006526D6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</w:p>
          <w:p w14:paraId="155A962F" w14:textId="77777777" w:rsidR="00097AC6" w:rsidRPr="00431179" w:rsidRDefault="00097AC6" w:rsidP="006526D6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431179">
              <w:rPr>
                <w:rFonts w:eastAsia="Times New Roman" w:cs="Times New Roman"/>
                <w:b/>
                <w:color w:val="000000"/>
                <w:szCs w:val="24"/>
              </w:rPr>
              <w:t>A</w:t>
            </w:r>
          </w:p>
          <w:p w14:paraId="4F4052E1" w14:textId="77777777" w:rsidR="00097AC6" w:rsidRPr="00431179" w:rsidRDefault="00097AC6" w:rsidP="006526D6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431179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</w:p>
          <w:p w14:paraId="71B8585A" w14:textId="77777777" w:rsidR="00097AC6" w:rsidRPr="00431179" w:rsidRDefault="00097AC6" w:rsidP="006526D6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431179">
              <w:rPr>
                <w:rFonts w:eastAsia="Times New Roman" w:cs="Times New Roman"/>
                <w:b/>
                <w:color w:val="000000"/>
                <w:szCs w:val="24"/>
              </w:rPr>
              <w:t>T</w:t>
            </w:r>
          </w:p>
          <w:p w14:paraId="48227400" w14:textId="77777777" w:rsidR="00097AC6" w:rsidRPr="00431179" w:rsidRDefault="00097AC6" w:rsidP="006526D6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431179">
              <w:rPr>
                <w:rFonts w:eastAsia="Times New Roman" w:cs="Times New Roman"/>
                <w:b/>
                <w:color w:val="000000"/>
                <w:szCs w:val="24"/>
              </w:rPr>
              <w:t>U</w:t>
            </w:r>
          </w:p>
          <w:p w14:paraId="6CC8EEDA" w14:textId="77777777" w:rsidR="00097AC6" w:rsidRPr="00431179" w:rsidRDefault="00097AC6" w:rsidP="006526D6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431179">
              <w:rPr>
                <w:rFonts w:eastAsia="Times New Roman" w:cs="Times New Roman"/>
                <w:b/>
                <w:color w:val="000000"/>
                <w:szCs w:val="24"/>
              </w:rPr>
              <w:t>A</w:t>
            </w:r>
          </w:p>
          <w:p w14:paraId="73800CA4" w14:textId="77777777" w:rsidR="00097AC6" w:rsidRPr="00431179" w:rsidRDefault="00097AC6" w:rsidP="006526D6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431179">
              <w:rPr>
                <w:rFonts w:eastAsia="Times New Roman" w:cs="Times New Roman"/>
                <w:b/>
                <w:color w:val="000000"/>
                <w:szCs w:val="24"/>
              </w:rPr>
              <w:t>L</w:t>
            </w:r>
          </w:p>
          <w:p w14:paraId="1271DBB4" w14:textId="77777777" w:rsidR="00097AC6" w:rsidRPr="00431179" w:rsidRDefault="00097AC6" w:rsidP="006526D6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64010" w14:textId="77777777" w:rsidR="00097AC6" w:rsidRPr="00431179" w:rsidRDefault="00097AC6" w:rsidP="006526D6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7315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D47E14" w14:textId="77777777" w:rsidR="00097AC6" w:rsidRPr="00431179" w:rsidRDefault="00097AC6" w:rsidP="006526D6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431179">
              <w:rPr>
                <w:rFonts w:eastAsia="Times New Roman" w:cs="Times New Roman"/>
                <w:b/>
                <w:bCs/>
                <w:color w:val="000000"/>
                <w:szCs w:val="24"/>
              </w:rPr>
              <w:t>PREDICTED</w:t>
            </w:r>
          </w:p>
        </w:tc>
      </w:tr>
      <w:tr w:rsidR="00097AC6" w:rsidRPr="00C92B18" w14:paraId="5DBAAB93" w14:textId="77777777" w:rsidTr="00332B1F">
        <w:trPr>
          <w:trHeight w:val="432"/>
          <w:jc w:val="center"/>
        </w:trPr>
        <w:tc>
          <w:tcPr>
            <w:tcW w:w="10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6BD624B" w14:textId="77777777" w:rsidR="00097AC6" w:rsidRPr="00431179" w:rsidRDefault="00097AC6" w:rsidP="006526D6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09D9B" w14:textId="77777777" w:rsidR="00097AC6" w:rsidRPr="00F9373A" w:rsidRDefault="00097AC6" w:rsidP="006526D6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 </w:t>
            </w:r>
            <w:r w:rsidRPr="00431179">
              <w:rPr>
                <w:rFonts w:eastAsia="Times New Roman" w:cs="Times New Roman"/>
                <w:color w:val="000000"/>
                <w:szCs w:val="24"/>
              </w:rPr>
              <w:t>Digits</w:t>
            </w:r>
          </w:p>
        </w:tc>
        <w:tc>
          <w:tcPr>
            <w:tcW w:w="7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B0C49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0</w:t>
            </w:r>
          </w:p>
        </w:tc>
        <w:tc>
          <w:tcPr>
            <w:tcW w:w="7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34993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1</w:t>
            </w:r>
          </w:p>
        </w:tc>
        <w:tc>
          <w:tcPr>
            <w:tcW w:w="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A6C64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2</w:t>
            </w:r>
          </w:p>
        </w:tc>
        <w:tc>
          <w:tcPr>
            <w:tcW w:w="7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CDF98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3</w:t>
            </w:r>
          </w:p>
        </w:tc>
        <w:tc>
          <w:tcPr>
            <w:tcW w:w="7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A8496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4</w:t>
            </w:r>
          </w:p>
        </w:tc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D5B70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5</w:t>
            </w:r>
          </w:p>
        </w:tc>
        <w:tc>
          <w:tcPr>
            <w:tcW w:w="7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9B5B9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6</w:t>
            </w:r>
          </w:p>
        </w:tc>
        <w:tc>
          <w:tcPr>
            <w:tcW w:w="7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D5278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7</w:t>
            </w:r>
          </w:p>
        </w:tc>
        <w:tc>
          <w:tcPr>
            <w:tcW w:w="7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1C4BF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8</w:t>
            </w:r>
          </w:p>
        </w:tc>
        <w:tc>
          <w:tcPr>
            <w:tcW w:w="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5B698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9</w:t>
            </w:r>
          </w:p>
        </w:tc>
      </w:tr>
      <w:tr w:rsidR="00097AC6" w:rsidRPr="00C92B18" w14:paraId="651E4481" w14:textId="77777777" w:rsidTr="00332B1F">
        <w:trPr>
          <w:trHeight w:val="348"/>
          <w:jc w:val="center"/>
        </w:trPr>
        <w:tc>
          <w:tcPr>
            <w:tcW w:w="10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D5515BF" w14:textId="77777777" w:rsidR="00097AC6" w:rsidRPr="0043117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01715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0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23A2C" w14:textId="46A05F1C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36</w:t>
            </w:r>
            <w:r w:rsidR="00EF5F54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E9701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3E637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3B88D" w14:textId="7C34615C" w:rsidR="00097AC6" w:rsidRPr="00F9373A" w:rsidRDefault="00AD2EEE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BDAB4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2114A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E4549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4CFAB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FBE45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32D51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szCs w:val="24"/>
              </w:rPr>
            </w:pPr>
            <w:r w:rsidRPr="00DB5159">
              <w:rPr>
                <w:rFonts w:eastAsia="Times New Roman" w:cs="Times New Roman"/>
                <w:szCs w:val="24"/>
              </w:rPr>
              <w:t>1</w:t>
            </w:r>
          </w:p>
        </w:tc>
      </w:tr>
      <w:tr w:rsidR="00097AC6" w:rsidRPr="00C92B18" w14:paraId="6E092FBA" w14:textId="77777777" w:rsidTr="00332B1F">
        <w:trPr>
          <w:trHeight w:val="432"/>
          <w:jc w:val="center"/>
        </w:trPr>
        <w:tc>
          <w:tcPr>
            <w:tcW w:w="10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536FF06" w14:textId="77777777" w:rsidR="00097AC6" w:rsidRPr="0043117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2742E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FCADF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6B5C4" w14:textId="7C0E89E8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43</w:t>
            </w:r>
            <w:r w:rsidR="00AD2EEE">
              <w:rPr>
                <w:rFonts w:eastAsia="Times New Roman" w:cs="Times New Roman"/>
                <w:color w:val="000000"/>
                <w:szCs w:val="24"/>
              </w:rPr>
              <w:t>5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7D122" w14:textId="6931F902" w:rsidR="00097AC6" w:rsidRPr="00F9373A" w:rsidRDefault="00AD2EEE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4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ED048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DB5159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92636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0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BA71B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szCs w:val="24"/>
              </w:rPr>
            </w:pPr>
            <w:r w:rsidRPr="00DB5159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68734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DB5159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DD246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DB5159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88EFD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2454B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szCs w:val="24"/>
              </w:rPr>
            </w:pPr>
            <w:r w:rsidRPr="00DB5159">
              <w:rPr>
                <w:rFonts w:eastAsia="Times New Roman" w:cs="Times New Roman"/>
                <w:szCs w:val="24"/>
              </w:rPr>
              <w:t>1</w:t>
            </w:r>
          </w:p>
        </w:tc>
      </w:tr>
      <w:tr w:rsidR="00097AC6" w:rsidRPr="00C92B18" w14:paraId="54C1CC20" w14:textId="77777777" w:rsidTr="00332B1F">
        <w:trPr>
          <w:trHeight w:val="283"/>
          <w:jc w:val="center"/>
        </w:trPr>
        <w:tc>
          <w:tcPr>
            <w:tcW w:w="10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178D88C" w14:textId="77777777" w:rsidR="00097AC6" w:rsidRPr="0043117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854F1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2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F728C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2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A4C42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C734B" w14:textId="479D7463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</w:t>
            </w:r>
            <w:r w:rsidR="002E68CC">
              <w:rPr>
                <w:rFonts w:eastAsia="Times New Roman" w:cs="Times New Roman"/>
                <w:color w:val="000000"/>
                <w:szCs w:val="24"/>
              </w:rPr>
              <w:t>90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FCCA1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3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A01CB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10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3C9A0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szCs w:val="24"/>
              </w:rPr>
            </w:pPr>
            <w:r w:rsidRPr="00DB5159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AC2C9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4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F73AE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5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5D22D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13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CB468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szCs w:val="24"/>
              </w:rPr>
            </w:pPr>
            <w:r w:rsidRPr="00DB5159">
              <w:rPr>
                <w:rFonts w:eastAsia="Times New Roman" w:cs="Times New Roman"/>
                <w:szCs w:val="24"/>
              </w:rPr>
              <w:t>3</w:t>
            </w:r>
          </w:p>
        </w:tc>
      </w:tr>
      <w:tr w:rsidR="00097AC6" w:rsidRPr="00C92B18" w14:paraId="5545AB6C" w14:textId="77777777" w:rsidTr="00332B1F">
        <w:trPr>
          <w:trHeight w:val="432"/>
          <w:jc w:val="center"/>
        </w:trPr>
        <w:tc>
          <w:tcPr>
            <w:tcW w:w="10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9C0D95E" w14:textId="77777777" w:rsidR="00097AC6" w:rsidRPr="0043117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FBAA5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3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8416F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2EB9B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58090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DB5159">
              <w:rPr>
                <w:rFonts w:eastAsia="Times New Roman" w:cs="Times New Roman"/>
                <w:color w:val="FF0000"/>
                <w:szCs w:val="24"/>
              </w:rPr>
              <w:t>6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1DECC" w14:textId="16A909CD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37</w:t>
            </w:r>
            <w:r w:rsidR="002E68CC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CDA5B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188E8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E2F29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4261E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4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707CB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7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2C7BE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DB5159">
              <w:rPr>
                <w:rFonts w:eastAsia="Times New Roman" w:cs="Times New Roman"/>
                <w:color w:val="FF0000"/>
                <w:szCs w:val="24"/>
              </w:rPr>
              <w:t>6</w:t>
            </w:r>
          </w:p>
        </w:tc>
      </w:tr>
      <w:tr w:rsidR="00097AC6" w:rsidRPr="00C92B18" w14:paraId="39624CA0" w14:textId="77777777" w:rsidTr="00332B1F">
        <w:trPr>
          <w:trHeight w:val="336"/>
          <w:jc w:val="center"/>
        </w:trPr>
        <w:tc>
          <w:tcPr>
            <w:tcW w:w="10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CCE418C" w14:textId="77777777" w:rsidR="00097AC6" w:rsidRPr="0043117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5869B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4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9ADC5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C20A7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D8873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87F31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4455B" w14:textId="3CAB841E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36</w:t>
            </w:r>
            <w:r w:rsidR="002E68CC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583A2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B3F1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F1970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DB5159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FC550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3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16FFF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DB5159">
              <w:rPr>
                <w:rFonts w:eastAsia="Times New Roman" w:cs="Times New Roman"/>
                <w:color w:val="FF0000"/>
                <w:szCs w:val="24"/>
              </w:rPr>
              <w:t>14</w:t>
            </w:r>
          </w:p>
        </w:tc>
      </w:tr>
      <w:tr w:rsidR="00097AC6" w:rsidRPr="00C92B18" w14:paraId="0A23535F" w14:textId="77777777" w:rsidTr="00332B1F">
        <w:trPr>
          <w:trHeight w:val="432"/>
          <w:jc w:val="center"/>
        </w:trPr>
        <w:tc>
          <w:tcPr>
            <w:tcW w:w="10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B225871" w14:textId="77777777" w:rsidR="00097AC6" w:rsidRPr="0043117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79103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5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2EF24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DB5159">
              <w:rPr>
                <w:rFonts w:eastAsia="Times New Roman" w:cs="Times New Roman"/>
                <w:color w:val="FF0000"/>
                <w:szCs w:val="24"/>
              </w:rPr>
              <w:t>12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D03C1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5EE7D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AF00C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DB5159">
              <w:rPr>
                <w:rFonts w:eastAsia="Times New Roman" w:cs="Times New Roman"/>
                <w:color w:val="FF0000"/>
                <w:szCs w:val="24"/>
              </w:rPr>
              <w:t>10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7F6DE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4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67BE3" w14:textId="421AC68A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31</w:t>
            </w:r>
            <w:r w:rsidR="002E68CC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B9A1D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DB5159">
              <w:rPr>
                <w:rFonts w:eastAsia="Times New Roman" w:cs="Times New Roman"/>
                <w:color w:val="FF0000"/>
                <w:szCs w:val="24"/>
              </w:rPr>
              <w:t>12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444E5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3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3D07F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5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260AA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DB5159">
              <w:rPr>
                <w:rFonts w:eastAsia="Times New Roman" w:cs="Times New Roman"/>
                <w:color w:val="FF0000"/>
                <w:szCs w:val="24"/>
              </w:rPr>
              <w:t>7</w:t>
            </w:r>
          </w:p>
        </w:tc>
      </w:tr>
      <w:tr w:rsidR="00097AC6" w:rsidRPr="00C92B18" w14:paraId="4F316283" w14:textId="77777777" w:rsidTr="00332B1F">
        <w:trPr>
          <w:trHeight w:val="270"/>
          <w:jc w:val="center"/>
        </w:trPr>
        <w:tc>
          <w:tcPr>
            <w:tcW w:w="10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8420F6C" w14:textId="77777777" w:rsidR="00097AC6" w:rsidRPr="0043117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666A4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6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C9B90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8B210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3E5FA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AA3AD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6076E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7C9CC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4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571D9" w14:textId="3FDF4078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</w:t>
            </w:r>
            <w:r w:rsidR="002E68CC">
              <w:rPr>
                <w:rFonts w:eastAsia="Times New Roman" w:cs="Times New Roman"/>
                <w:color w:val="000000"/>
                <w:szCs w:val="24"/>
              </w:rPr>
              <w:t>50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D6A65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7995C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30AC7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DB5159">
              <w:rPr>
                <w:rFonts w:eastAsia="Times New Roman" w:cs="Times New Roman"/>
                <w:szCs w:val="24"/>
              </w:rPr>
              <w:t>0</w:t>
            </w:r>
          </w:p>
        </w:tc>
      </w:tr>
      <w:tr w:rsidR="00097AC6" w:rsidRPr="00C92B18" w14:paraId="47C60FEA" w14:textId="77777777" w:rsidTr="00332B1F">
        <w:trPr>
          <w:trHeight w:val="432"/>
          <w:jc w:val="center"/>
        </w:trPr>
        <w:tc>
          <w:tcPr>
            <w:tcW w:w="10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49D1CD9" w14:textId="77777777" w:rsidR="00097AC6" w:rsidRPr="0043117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881D5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7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9896A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99AD3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DB5159">
              <w:rPr>
                <w:rFonts w:eastAsia="Times New Roman" w:cs="Times New Roman"/>
                <w:color w:val="FF0000"/>
                <w:szCs w:val="24"/>
              </w:rPr>
              <w:t>6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55909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DB5159">
              <w:rPr>
                <w:rFonts w:eastAsia="Times New Roman" w:cs="Times New Roman"/>
                <w:color w:val="FF0000"/>
                <w:szCs w:val="24"/>
              </w:rPr>
              <w:t>7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57393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FCF47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DB5159">
              <w:rPr>
                <w:rFonts w:eastAsia="Times New Roman" w:cs="Times New Roman"/>
                <w:color w:val="FF0000"/>
                <w:szCs w:val="24"/>
              </w:rPr>
              <w:t>8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FC0D2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4EC97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52E73" w14:textId="40921F58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37</w:t>
            </w:r>
            <w:r w:rsidR="002E68CC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3F607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234F3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DB5159">
              <w:rPr>
                <w:rFonts w:eastAsia="Times New Roman" w:cs="Times New Roman"/>
                <w:color w:val="FF0000"/>
                <w:szCs w:val="24"/>
              </w:rPr>
              <w:t>7</w:t>
            </w:r>
          </w:p>
        </w:tc>
      </w:tr>
      <w:tr w:rsidR="00097AC6" w:rsidRPr="00C92B18" w14:paraId="013D361E" w14:textId="77777777" w:rsidTr="00332B1F">
        <w:trPr>
          <w:trHeight w:val="336"/>
          <w:jc w:val="center"/>
        </w:trPr>
        <w:tc>
          <w:tcPr>
            <w:tcW w:w="10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45D6258" w14:textId="77777777" w:rsidR="00097AC6" w:rsidRPr="0043117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297BE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8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442B1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DB5159">
              <w:rPr>
                <w:rFonts w:eastAsia="Times New Roman" w:cs="Times New Roman"/>
                <w:color w:val="FF0000"/>
                <w:szCs w:val="24"/>
              </w:rPr>
              <w:t>2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F6500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DB5159">
              <w:rPr>
                <w:rFonts w:eastAsia="Times New Roman" w:cs="Times New Roman"/>
                <w:color w:val="FF0000"/>
                <w:szCs w:val="24"/>
              </w:rPr>
              <w:t>5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2B5FF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DB5159">
              <w:rPr>
                <w:rFonts w:eastAsia="Times New Roman" w:cs="Times New Roman"/>
                <w:color w:val="FF0000"/>
                <w:szCs w:val="24"/>
              </w:rPr>
              <w:t>4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CE15D" w14:textId="2C5BB943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DB5159">
              <w:rPr>
                <w:rFonts w:eastAsia="Times New Roman" w:cs="Times New Roman"/>
                <w:color w:val="FF0000"/>
                <w:szCs w:val="24"/>
              </w:rPr>
              <w:t>1</w:t>
            </w:r>
            <w:r w:rsidR="00AD2EEE">
              <w:rPr>
                <w:rFonts w:eastAsia="Times New Roman" w:cs="Times New Roman"/>
                <w:color w:val="FF0000"/>
                <w:szCs w:val="24"/>
              </w:rPr>
              <w:t>0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E6B94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DB5159">
              <w:rPr>
                <w:rFonts w:eastAsia="Times New Roman" w:cs="Times New Roman"/>
                <w:color w:val="FF0000"/>
                <w:szCs w:val="24"/>
              </w:rPr>
              <w:t>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1C87D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DB5159">
              <w:rPr>
                <w:rFonts w:eastAsia="Times New Roman" w:cs="Times New Roman"/>
                <w:color w:val="FF0000"/>
                <w:szCs w:val="24"/>
              </w:rPr>
              <w:t>10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50DF9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DB5159">
              <w:rPr>
                <w:rFonts w:eastAsia="Times New Roman" w:cs="Times New Roman"/>
                <w:color w:val="FF0000"/>
                <w:szCs w:val="24"/>
              </w:rPr>
              <w:t>9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5C387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DB5159">
              <w:rPr>
                <w:rFonts w:eastAsia="Times New Roman" w:cs="Times New Roman"/>
                <w:color w:val="FF0000"/>
                <w:szCs w:val="24"/>
              </w:rPr>
              <w:t>4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AE31E" w14:textId="03330E4B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35</w:t>
            </w:r>
            <w:r w:rsidR="002E68CC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7BDE7" w14:textId="6B62A50B" w:rsidR="00097AC6" w:rsidRPr="00DB5159" w:rsidRDefault="00AD2EEE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4</w:t>
            </w:r>
          </w:p>
        </w:tc>
      </w:tr>
      <w:tr w:rsidR="00097AC6" w:rsidRPr="00C92B18" w14:paraId="3A87A628" w14:textId="77777777" w:rsidTr="00332B1F">
        <w:trPr>
          <w:trHeight w:val="432"/>
          <w:jc w:val="center"/>
        </w:trPr>
        <w:tc>
          <w:tcPr>
            <w:tcW w:w="100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1BF4B" w14:textId="77777777" w:rsidR="00097AC6" w:rsidRPr="0043117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46208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9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1C4AD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4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31B81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6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30AF7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DB5159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87D2B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6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6D9DA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16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04428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DB5159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382B4" w14:textId="21104956" w:rsidR="00097AC6" w:rsidRPr="00F9373A" w:rsidRDefault="002E68CC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4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A1ADF" w14:textId="27594438" w:rsidR="00097AC6" w:rsidRPr="00F9373A" w:rsidRDefault="002E68CC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4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58A92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6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1C74E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381</w:t>
            </w:r>
          </w:p>
        </w:tc>
      </w:tr>
    </w:tbl>
    <w:p w14:paraId="00FE322D" w14:textId="24878D01" w:rsidR="00097AC6" w:rsidRPr="002A20EC" w:rsidRDefault="00097AC6" w:rsidP="00097AC6">
      <w:pPr>
        <w:pStyle w:val="Caption"/>
        <w:spacing w:after="120"/>
        <w:jc w:val="center"/>
        <w:rPr>
          <w:i w:val="0"/>
          <w:color w:val="auto"/>
          <w:sz w:val="20"/>
          <w:szCs w:val="24"/>
        </w:rPr>
      </w:pPr>
      <w:r w:rsidRPr="00790EA0">
        <w:rPr>
          <w:b/>
          <w:i w:val="0"/>
          <w:color w:val="auto"/>
          <w:sz w:val="20"/>
          <w:szCs w:val="24"/>
        </w:rPr>
        <w:t>Table 1</w:t>
      </w:r>
      <w:r>
        <w:rPr>
          <w:i w:val="0"/>
          <w:color w:val="auto"/>
          <w:sz w:val="20"/>
          <w:szCs w:val="24"/>
        </w:rPr>
        <w:t xml:space="preserve">: the actual </w:t>
      </w:r>
      <w:r w:rsidR="000B192A">
        <w:rPr>
          <w:i w:val="0"/>
          <w:color w:val="auto"/>
          <w:sz w:val="20"/>
          <w:szCs w:val="24"/>
        </w:rPr>
        <w:t>&amp;</w:t>
      </w:r>
      <w:r>
        <w:rPr>
          <w:i w:val="0"/>
          <w:color w:val="auto"/>
          <w:sz w:val="20"/>
          <w:szCs w:val="24"/>
        </w:rPr>
        <w:t xml:space="preserve"> predicted labels for training set (4000) points</w:t>
      </w:r>
      <w:r w:rsidR="00F45332">
        <w:rPr>
          <w:i w:val="0"/>
          <w:color w:val="auto"/>
          <w:sz w:val="20"/>
          <w:szCs w:val="24"/>
        </w:rPr>
        <w:t xml:space="preserve"> Confusion matrix</w:t>
      </w:r>
    </w:p>
    <w:p w14:paraId="022E5D30" w14:textId="77777777" w:rsidR="00E94485" w:rsidRDefault="00E94485" w:rsidP="00097AC6">
      <w:pPr>
        <w:spacing w:after="120" w:line="240" w:lineRule="auto"/>
        <w:jc w:val="both"/>
        <w:rPr>
          <w:rFonts w:eastAsiaTheme="minorEastAsia"/>
          <w:sz w:val="24"/>
          <w:szCs w:val="24"/>
        </w:rPr>
      </w:pPr>
    </w:p>
    <w:p w14:paraId="32D797DA" w14:textId="3BB3BDF4" w:rsidR="00097AC6" w:rsidRDefault="001400E0" w:rsidP="00097AC6">
      <w:pPr>
        <w:spacing w:after="120" w:line="240" w:lineRule="auto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It’s evident that </w:t>
      </w:r>
      <w:r w:rsidR="009E2C1C">
        <w:rPr>
          <w:rFonts w:eastAsiaTheme="minorEastAsia"/>
          <w:sz w:val="24"/>
          <w:szCs w:val="24"/>
        </w:rPr>
        <w:t>t</w:t>
      </w:r>
      <w:r w:rsidR="00097AC6">
        <w:rPr>
          <w:rFonts w:eastAsiaTheme="minorEastAsia"/>
          <w:sz w:val="24"/>
          <w:szCs w:val="24"/>
        </w:rPr>
        <w:t xml:space="preserve">here is a significant increase in the mis-classification counts in this problem. </w:t>
      </w:r>
      <w:r w:rsidR="00790EA0">
        <w:rPr>
          <w:rFonts w:eastAsiaTheme="minorEastAsia"/>
          <w:sz w:val="24"/>
          <w:szCs w:val="24"/>
        </w:rPr>
        <w:t>Now please observe the table above focus on the</w:t>
      </w:r>
      <w:r w:rsidR="00097AC6" w:rsidRPr="00E50B38">
        <w:rPr>
          <w:rFonts w:eastAsiaTheme="minorEastAsia"/>
          <w:sz w:val="24"/>
          <w:szCs w:val="24"/>
        </w:rPr>
        <w:t xml:space="preserve"> mis-cla</w:t>
      </w:r>
      <w:r w:rsidR="00097AC6">
        <w:rPr>
          <w:rFonts w:eastAsiaTheme="minorEastAsia"/>
          <w:sz w:val="24"/>
          <w:szCs w:val="24"/>
        </w:rPr>
        <w:t>ssifications</w:t>
      </w:r>
      <w:r w:rsidR="00790EA0">
        <w:rPr>
          <w:rFonts w:eastAsiaTheme="minorEastAsia"/>
          <w:sz w:val="24"/>
          <w:szCs w:val="24"/>
        </w:rPr>
        <w:t xml:space="preserve"> (denoted by red)</w:t>
      </w:r>
      <w:r w:rsidR="00097AC6">
        <w:rPr>
          <w:rFonts w:eastAsiaTheme="minorEastAsia"/>
          <w:sz w:val="24"/>
          <w:szCs w:val="24"/>
        </w:rPr>
        <w:t xml:space="preserve">, </w:t>
      </w:r>
      <w:r w:rsidR="00790EA0">
        <w:rPr>
          <w:rFonts w:eastAsiaTheme="minorEastAsia"/>
          <w:sz w:val="24"/>
          <w:szCs w:val="24"/>
        </w:rPr>
        <w:t>D</w:t>
      </w:r>
      <w:r w:rsidR="00097AC6">
        <w:rPr>
          <w:rFonts w:eastAsiaTheme="minorEastAsia"/>
          <w:sz w:val="24"/>
          <w:szCs w:val="24"/>
        </w:rPr>
        <w:t>igit 8</w:t>
      </w:r>
      <w:r w:rsidR="00097AC6" w:rsidRPr="00E50B38">
        <w:rPr>
          <w:rFonts w:eastAsiaTheme="minorEastAsia"/>
          <w:sz w:val="24"/>
          <w:szCs w:val="24"/>
        </w:rPr>
        <w:t xml:space="preserve"> has the </w:t>
      </w:r>
      <w:r w:rsidR="00097AC6" w:rsidRPr="00E50B38">
        <w:rPr>
          <w:rFonts w:eastAsiaTheme="minorEastAsia"/>
          <w:b/>
          <w:sz w:val="24"/>
          <w:szCs w:val="24"/>
        </w:rPr>
        <w:t>most</w:t>
      </w:r>
      <w:r w:rsidR="00097AC6">
        <w:rPr>
          <w:rFonts w:eastAsiaTheme="minorEastAsia"/>
          <w:sz w:val="24"/>
          <w:szCs w:val="24"/>
        </w:rPr>
        <w:t xml:space="preserve"> mis-classifications</w:t>
      </w:r>
      <w:r w:rsidR="00790EA0">
        <w:rPr>
          <w:rFonts w:eastAsiaTheme="minorEastAsia"/>
          <w:sz w:val="24"/>
          <w:szCs w:val="24"/>
        </w:rPr>
        <w:t xml:space="preserve"> which is around </w:t>
      </w:r>
      <w:r w:rsidR="00097AC6">
        <w:rPr>
          <w:rFonts w:eastAsiaTheme="minorEastAsia"/>
          <w:sz w:val="24"/>
          <w:szCs w:val="24"/>
        </w:rPr>
        <w:t>53</w:t>
      </w:r>
      <w:r w:rsidR="00790EA0">
        <w:rPr>
          <w:rFonts w:eastAsiaTheme="minorEastAsia"/>
          <w:sz w:val="24"/>
          <w:szCs w:val="24"/>
        </w:rPr>
        <w:t xml:space="preserve"> &amp; it is</w:t>
      </w:r>
      <w:r w:rsidR="00097AC6">
        <w:rPr>
          <w:rFonts w:eastAsiaTheme="minorEastAsia"/>
          <w:sz w:val="24"/>
          <w:szCs w:val="24"/>
        </w:rPr>
        <w:t xml:space="preserve"> followed by digit 9</w:t>
      </w:r>
      <w:r w:rsidR="00790EA0">
        <w:rPr>
          <w:rFonts w:eastAsiaTheme="minorEastAsia"/>
          <w:sz w:val="24"/>
          <w:szCs w:val="24"/>
        </w:rPr>
        <w:t xml:space="preserve"> which has around </w:t>
      </w:r>
      <w:r w:rsidR="00097AC6">
        <w:rPr>
          <w:rFonts w:eastAsiaTheme="minorEastAsia"/>
          <w:sz w:val="24"/>
          <w:szCs w:val="24"/>
        </w:rPr>
        <w:t>48 which is consistent with the earlier problem</w:t>
      </w:r>
      <w:r w:rsidR="00097AC6" w:rsidRPr="00E50B38">
        <w:rPr>
          <w:rFonts w:eastAsiaTheme="minorEastAsia"/>
          <w:sz w:val="24"/>
          <w:szCs w:val="24"/>
        </w:rPr>
        <w:t>.</w:t>
      </w:r>
      <w:r w:rsidR="00097AC6">
        <w:rPr>
          <w:rFonts w:eastAsiaTheme="minorEastAsia"/>
          <w:sz w:val="24"/>
          <w:szCs w:val="24"/>
        </w:rPr>
        <w:t xml:space="preserve"> </w:t>
      </w:r>
      <w:r w:rsidR="00790EA0">
        <w:rPr>
          <w:rFonts w:eastAsiaTheme="minorEastAsia"/>
          <w:sz w:val="24"/>
          <w:szCs w:val="24"/>
        </w:rPr>
        <w:t xml:space="preserve">It is important to note that </w:t>
      </w:r>
      <w:r w:rsidR="00097AC6" w:rsidRPr="00E50B38">
        <w:rPr>
          <w:rFonts w:eastAsiaTheme="minorEastAsia"/>
          <w:sz w:val="24"/>
          <w:szCs w:val="24"/>
        </w:rPr>
        <w:t>most individual mis-classifications w</w:t>
      </w:r>
      <w:r w:rsidR="00790EA0">
        <w:rPr>
          <w:rFonts w:eastAsiaTheme="minorEastAsia"/>
          <w:sz w:val="24"/>
          <w:szCs w:val="24"/>
        </w:rPr>
        <w:t>as</w:t>
      </w:r>
      <w:r w:rsidR="00097AC6" w:rsidRPr="00E50B38">
        <w:rPr>
          <w:rFonts w:eastAsiaTheme="minorEastAsia"/>
          <w:sz w:val="24"/>
          <w:szCs w:val="24"/>
        </w:rPr>
        <w:t xml:space="preserve"> </w:t>
      </w:r>
      <w:r w:rsidR="00790EA0">
        <w:rPr>
          <w:rFonts w:eastAsiaTheme="minorEastAsia"/>
          <w:sz w:val="24"/>
          <w:szCs w:val="24"/>
        </w:rPr>
        <w:t>seen/</w:t>
      </w:r>
      <w:r w:rsidR="00097AC6" w:rsidRPr="00E50B38">
        <w:rPr>
          <w:rFonts w:eastAsiaTheme="minorEastAsia"/>
          <w:sz w:val="24"/>
          <w:szCs w:val="24"/>
        </w:rPr>
        <w:t>obs</w:t>
      </w:r>
      <w:r w:rsidR="00097AC6">
        <w:rPr>
          <w:rFonts w:eastAsiaTheme="minorEastAsia"/>
          <w:sz w:val="24"/>
          <w:szCs w:val="24"/>
        </w:rPr>
        <w:t xml:space="preserve">erved between the </w:t>
      </w:r>
      <w:r w:rsidR="00790EA0">
        <w:rPr>
          <w:rFonts w:eastAsiaTheme="minorEastAsia"/>
          <w:sz w:val="24"/>
          <w:szCs w:val="24"/>
        </w:rPr>
        <w:t>numbers/</w:t>
      </w:r>
      <w:r w:rsidR="00097AC6">
        <w:rPr>
          <w:rFonts w:eastAsiaTheme="minorEastAsia"/>
          <w:sz w:val="24"/>
          <w:szCs w:val="24"/>
        </w:rPr>
        <w:t xml:space="preserve">digits 9 </w:t>
      </w:r>
      <w:r w:rsidR="00790EA0">
        <w:rPr>
          <w:rFonts w:eastAsiaTheme="minorEastAsia"/>
          <w:sz w:val="24"/>
          <w:szCs w:val="24"/>
        </w:rPr>
        <w:t>to</w:t>
      </w:r>
      <w:r w:rsidR="00097AC6">
        <w:rPr>
          <w:rFonts w:eastAsiaTheme="minorEastAsia"/>
          <w:sz w:val="24"/>
          <w:szCs w:val="24"/>
        </w:rPr>
        <w:t xml:space="preserve"> 4</w:t>
      </w:r>
      <w:r w:rsidR="00790EA0">
        <w:rPr>
          <w:rFonts w:eastAsiaTheme="minorEastAsia"/>
          <w:sz w:val="24"/>
          <w:szCs w:val="24"/>
        </w:rPr>
        <w:t xml:space="preserve"> &amp;</w:t>
      </w:r>
      <w:r w:rsidR="00097AC6">
        <w:rPr>
          <w:rFonts w:eastAsiaTheme="minorEastAsia"/>
          <w:sz w:val="24"/>
          <w:szCs w:val="24"/>
        </w:rPr>
        <w:t xml:space="preserve"> 2 </w:t>
      </w:r>
      <w:r w:rsidR="00790EA0">
        <w:rPr>
          <w:rFonts w:eastAsiaTheme="minorEastAsia"/>
          <w:sz w:val="24"/>
          <w:szCs w:val="24"/>
        </w:rPr>
        <w:t>to</w:t>
      </w:r>
      <w:r w:rsidR="00097AC6">
        <w:rPr>
          <w:rFonts w:eastAsiaTheme="minorEastAsia"/>
          <w:sz w:val="24"/>
          <w:szCs w:val="24"/>
        </w:rPr>
        <w:t xml:space="preserve"> 8. </w:t>
      </w:r>
    </w:p>
    <w:tbl>
      <w:tblPr>
        <w:tblW w:w="8650" w:type="dxa"/>
        <w:jc w:val="center"/>
        <w:tblLook w:val="04A0" w:firstRow="1" w:lastRow="0" w:firstColumn="1" w:lastColumn="0" w:noHBand="0" w:noVBand="1"/>
      </w:tblPr>
      <w:tblGrid>
        <w:gridCol w:w="918"/>
        <w:gridCol w:w="1063"/>
        <w:gridCol w:w="643"/>
        <w:gridCol w:w="643"/>
        <w:gridCol w:w="685"/>
        <w:gridCol w:w="643"/>
        <w:gridCol w:w="643"/>
        <w:gridCol w:w="673"/>
        <w:gridCol w:w="697"/>
        <w:gridCol w:w="697"/>
        <w:gridCol w:w="697"/>
        <w:gridCol w:w="648"/>
      </w:tblGrid>
      <w:tr w:rsidR="00097AC6" w:rsidRPr="00C92B18" w14:paraId="351ABEE1" w14:textId="77777777" w:rsidTr="00332B1F">
        <w:trPr>
          <w:trHeight w:val="377"/>
          <w:jc w:val="center"/>
        </w:trPr>
        <w:tc>
          <w:tcPr>
            <w:tcW w:w="918" w:type="dxa"/>
            <w:tcBorders>
              <w:top w:val="nil"/>
              <w:left w:val="nil"/>
              <w:bottom w:val="nil"/>
              <w:right w:val="nil"/>
            </w:tcBorders>
          </w:tcPr>
          <w:p w14:paraId="13E9662F" w14:textId="77777777" w:rsidR="00097AC6" w:rsidRPr="00C92B18" w:rsidRDefault="00097AC6" w:rsidP="006526D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1CBD6" w14:textId="77777777" w:rsidR="00097AC6" w:rsidRPr="00F9373A" w:rsidRDefault="00097AC6" w:rsidP="006526D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5C01F" w14:textId="77777777" w:rsidR="00097AC6" w:rsidRPr="00F9373A" w:rsidRDefault="00097AC6" w:rsidP="006526D6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852BB" w14:textId="77777777" w:rsidR="00097AC6" w:rsidRPr="00F9373A" w:rsidRDefault="00097AC6" w:rsidP="006526D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AB84E" w14:textId="77777777" w:rsidR="00097AC6" w:rsidRPr="00F9373A" w:rsidRDefault="00097AC6" w:rsidP="006526D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D8984" w14:textId="77777777" w:rsidR="00097AC6" w:rsidRPr="00F9373A" w:rsidRDefault="00097AC6" w:rsidP="006526D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1461F" w14:textId="77777777" w:rsidR="00097AC6" w:rsidRPr="00F9373A" w:rsidRDefault="00097AC6" w:rsidP="006526D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C03CD" w14:textId="77777777" w:rsidR="00097AC6" w:rsidRPr="00F9373A" w:rsidRDefault="00097AC6" w:rsidP="006526D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AC8EE" w14:textId="77777777" w:rsidR="00097AC6" w:rsidRPr="00F9373A" w:rsidRDefault="00097AC6" w:rsidP="006526D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B3D29" w14:textId="77777777" w:rsidR="00097AC6" w:rsidRPr="00F9373A" w:rsidRDefault="00097AC6" w:rsidP="006526D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61A8B" w14:textId="77777777" w:rsidR="00097AC6" w:rsidRPr="00F9373A" w:rsidRDefault="00097AC6" w:rsidP="006526D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53FBB" w14:textId="77777777" w:rsidR="00097AC6" w:rsidRPr="00F9373A" w:rsidRDefault="00097AC6" w:rsidP="006526D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097AC6" w:rsidRPr="00C92B18" w14:paraId="026AE624" w14:textId="77777777" w:rsidTr="00332B1F">
        <w:trPr>
          <w:trHeight w:val="247"/>
          <w:jc w:val="center"/>
        </w:trPr>
        <w:tc>
          <w:tcPr>
            <w:tcW w:w="9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E197E53" w14:textId="77777777" w:rsidR="00097AC6" w:rsidRPr="00431179" w:rsidRDefault="00097AC6" w:rsidP="006526D6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</w:p>
          <w:p w14:paraId="13102606" w14:textId="77777777" w:rsidR="00097AC6" w:rsidRPr="00431179" w:rsidRDefault="00097AC6" w:rsidP="006526D6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</w:p>
          <w:p w14:paraId="6D8F6EEC" w14:textId="77777777" w:rsidR="00097AC6" w:rsidRPr="00431179" w:rsidRDefault="00097AC6" w:rsidP="006526D6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</w:p>
          <w:p w14:paraId="329F3D29" w14:textId="77777777" w:rsidR="00097AC6" w:rsidRPr="00431179" w:rsidRDefault="00097AC6" w:rsidP="006526D6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431179">
              <w:rPr>
                <w:rFonts w:eastAsia="Times New Roman" w:cs="Times New Roman"/>
                <w:b/>
                <w:color w:val="000000"/>
                <w:szCs w:val="24"/>
              </w:rPr>
              <w:t>A</w:t>
            </w:r>
          </w:p>
          <w:p w14:paraId="21FA1740" w14:textId="77777777" w:rsidR="00097AC6" w:rsidRPr="00431179" w:rsidRDefault="00097AC6" w:rsidP="006526D6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431179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</w:p>
          <w:p w14:paraId="125AC56C" w14:textId="77777777" w:rsidR="00097AC6" w:rsidRPr="00431179" w:rsidRDefault="00097AC6" w:rsidP="006526D6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431179">
              <w:rPr>
                <w:rFonts w:eastAsia="Times New Roman" w:cs="Times New Roman"/>
                <w:b/>
                <w:color w:val="000000"/>
                <w:szCs w:val="24"/>
              </w:rPr>
              <w:t>T</w:t>
            </w:r>
          </w:p>
          <w:p w14:paraId="3F548B8A" w14:textId="77777777" w:rsidR="00097AC6" w:rsidRPr="00431179" w:rsidRDefault="00097AC6" w:rsidP="006526D6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431179">
              <w:rPr>
                <w:rFonts w:eastAsia="Times New Roman" w:cs="Times New Roman"/>
                <w:b/>
                <w:color w:val="000000"/>
                <w:szCs w:val="24"/>
              </w:rPr>
              <w:t>U</w:t>
            </w:r>
          </w:p>
          <w:p w14:paraId="2979F5AA" w14:textId="77777777" w:rsidR="00097AC6" w:rsidRPr="00431179" w:rsidRDefault="00097AC6" w:rsidP="006526D6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431179">
              <w:rPr>
                <w:rFonts w:eastAsia="Times New Roman" w:cs="Times New Roman"/>
                <w:b/>
                <w:color w:val="000000"/>
                <w:szCs w:val="24"/>
              </w:rPr>
              <w:t>A</w:t>
            </w:r>
          </w:p>
          <w:p w14:paraId="46D24E01" w14:textId="77777777" w:rsidR="00097AC6" w:rsidRPr="00431179" w:rsidRDefault="00097AC6" w:rsidP="006526D6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431179">
              <w:rPr>
                <w:rFonts w:eastAsia="Times New Roman" w:cs="Times New Roman"/>
                <w:b/>
                <w:color w:val="000000"/>
                <w:szCs w:val="24"/>
              </w:rPr>
              <w:t>L</w:t>
            </w:r>
          </w:p>
          <w:p w14:paraId="0D074EA3" w14:textId="77777777" w:rsidR="00097AC6" w:rsidRPr="00431179" w:rsidRDefault="00097AC6" w:rsidP="006526D6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60879F" w14:textId="77777777" w:rsidR="00097AC6" w:rsidRPr="00431179" w:rsidRDefault="00097AC6" w:rsidP="006526D6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6669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3FD8BF" w14:textId="77777777" w:rsidR="00097AC6" w:rsidRPr="00431179" w:rsidRDefault="00097AC6" w:rsidP="006526D6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431179">
              <w:rPr>
                <w:rFonts w:eastAsia="Times New Roman" w:cs="Times New Roman"/>
                <w:b/>
                <w:bCs/>
                <w:color w:val="000000"/>
                <w:szCs w:val="24"/>
              </w:rPr>
              <w:t>PREDICTED</w:t>
            </w:r>
          </w:p>
        </w:tc>
      </w:tr>
      <w:tr w:rsidR="00097AC6" w:rsidRPr="00C92B18" w14:paraId="5FC726F4" w14:textId="77777777" w:rsidTr="00332B1F">
        <w:trPr>
          <w:trHeight w:val="377"/>
          <w:jc w:val="center"/>
        </w:trPr>
        <w:tc>
          <w:tcPr>
            <w:tcW w:w="91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A0BA2E2" w14:textId="77777777" w:rsidR="00097AC6" w:rsidRPr="00431179" w:rsidRDefault="00097AC6" w:rsidP="006526D6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48D9A" w14:textId="77777777" w:rsidR="00097AC6" w:rsidRPr="00F9373A" w:rsidRDefault="00097AC6" w:rsidP="006526D6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 </w:t>
            </w:r>
            <w:r w:rsidRPr="00431179">
              <w:rPr>
                <w:rFonts w:eastAsia="Times New Roman" w:cs="Times New Roman"/>
                <w:color w:val="000000"/>
                <w:szCs w:val="24"/>
              </w:rPr>
              <w:t>Digits</w:t>
            </w:r>
          </w:p>
        </w:tc>
        <w:tc>
          <w:tcPr>
            <w:tcW w:w="6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8FABB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0</w:t>
            </w:r>
          </w:p>
        </w:tc>
        <w:tc>
          <w:tcPr>
            <w:tcW w:w="6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78ABD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1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22DFB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2</w:t>
            </w:r>
          </w:p>
        </w:tc>
        <w:tc>
          <w:tcPr>
            <w:tcW w:w="6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ACE4D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3</w:t>
            </w:r>
          </w:p>
        </w:tc>
        <w:tc>
          <w:tcPr>
            <w:tcW w:w="6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92AD5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4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CCC19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5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EC70E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6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74B1C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7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96814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8</w:t>
            </w:r>
          </w:p>
        </w:tc>
        <w:tc>
          <w:tcPr>
            <w:tcW w:w="6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AD196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9</w:t>
            </w:r>
          </w:p>
        </w:tc>
      </w:tr>
      <w:tr w:rsidR="00097AC6" w:rsidRPr="00C92B18" w14:paraId="5DBA3DE2" w14:textId="77777777" w:rsidTr="00332B1F">
        <w:trPr>
          <w:trHeight w:val="304"/>
          <w:jc w:val="center"/>
        </w:trPr>
        <w:tc>
          <w:tcPr>
            <w:tcW w:w="91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62E5912" w14:textId="77777777" w:rsidR="00097AC6" w:rsidRPr="0043117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C0B8F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0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46F40" w14:textId="53CCDD39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8</w:t>
            </w:r>
            <w:r w:rsidR="00F45332">
              <w:rPr>
                <w:rFonts w:eastAsia="Times New Roman" w:cs="Times New Roman"/>
                <w:color w:val="000000"/>
                <w:szCs w:val="24"/>
              </w:rPr>
              <w:t>9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CBF4C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3804E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E04EE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FFB13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FCEDB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FA849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7D4C2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9E0F5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7DF9C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0</w:t>
            </w:r>
          </w:p>
        </w:tc>
      </w:tr>
      <w:tr w:rsidR="00097AC6" w:rsidRPr="00C92B18" w14:paraId="39860BF0" w14:textId="77777777" w:rsidTr="00332B1F">
        <w:trPr>
          <w:trHeight w:val="377"/>
          <w:jc w:val="center"/>
        </w:trPr>
        <w:tc>
          <w:tcPr>
            <w:tcW w:w="91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CE4FB9D" w14:textId="77777777" w:rsidR="00097AC6" w:rsidRPr="0043117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5A130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1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5582D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4707D" w14:textId="0BE72F5D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12</w:t>
            </w:r>
            <w:r w:rsidR="00F45332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C69D0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B831EE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43AE2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0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3E6A4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B831EE">
              <w:rPr>
                <w:rFonts w:eastAsia="Times New Roman" w:cs="Times New Roman"/>
                <w:szCs w:val="24"/>
              </w:rPr>
              <w:t>0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3E2B1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C7439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372F8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E59C7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6FE49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0</w:t>
            </w:r>
          </w:p>
        </w:tc>
      </w:tr>
      <w:tr w:rsidR="00097AC6" w:rsidRPr="00C92B18" w14:paraId="35C40646" w14:textId="77777777" w:rsidTr="00332B1F">
        <w:trPr>
          <w:trHeight w:val="247"/>
          <w:jc w:val="center"/>
        </w:trPr>
        <w:tc>
          <w:tcPr>
            <w:tcW w:w="91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684D2B9" w14:textId="77777777" w:rsidR="00097AC6" w:rsidRPr="0043117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4E990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2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0F16F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B831EE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B0B09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33EB2" w14:textId="0012EFAB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8</w:t>
            </w:r>
            <w:r w:rsidR="00F45332">
              <w:rPr>
                <w:rFonts w:eastAsia="Times New Roman" w:cs="Times New Roman"/>
                <w:color w:val="000000"/>
                <w:szCs w:val="24"/>
              </w:rPr>
              <w:t>7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9181E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2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F0E7E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2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BB836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6D18D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2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1D149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B831EE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6A6CE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5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9D2AD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</w:t>
            </w:r>
          </w:p>
        </w:tc>
      </w:tr>
      <w:tr w:rsidR="00097AC6" w:rsidRPr="00C92B18" w14:paraId="0CCB99AF" w14:textId="77777777" w:rsidTr="00332B1F">
        <w:trPr>
          <w:trHeight w:val="377"/>
          <w:jc w:val="center"/>
        </w:trPr>
        <w:tc>
          <w:tcPr>
            <w:tcW w:w="91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C318A97" w14:textId="77777777" w:rsidR="00097AC6" w:rsidRPr="0043117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E908E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3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C7F4A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BFC58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C9A3A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B831EE">
              <w:rPr>
                <w:rFonts w:eastAsia="Times New Roman" w:cs="Times New Roman"/>
                <w:szCs w:val="24"/>
              </w:rPr>
              <w:t>0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5903E" w14:textId="04F73323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8</w:t>
            </w:r>
            <w:r w:rsidR="00F45332">
              <w:rPr>
                <w:rFonts w:eastAsia="Times New Roman" w:cs="Times New Roman"/>
                <w:color w:val="000000"/>
                <w:szCs w:val="24"/>
              </w:rPr>
              <w:t>5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B66F4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95C9C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5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28878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A151E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4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92292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B831EE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032DA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3</w:t>
            </w:r>
          </w:p>
        </w:tc>
      </w:tr>
      <w:tr w:rsidR="00097AC6" w:rsidRPr="00C92B18" w14:paraId="1272526B" w14:textId="77777777" w:rsidTr="00332B1F">
        <w:trPr>
          <w:trHeight w:val="293"/>
          <w:jc w:val="center"/>
        </w:trPr>
        <w:tc>
          <w:tcPr>
            <w:tcW w:w="91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9D382CC" w14:textId="77777777" w:rsidR="00097AC6" w:rsidRPr="0043117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DBD1A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4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C64FD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B0FE1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D2000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1841A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5CD10" w14:textId="0C3DB5C1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10</w:t>
            </w:r>
            <w:r w:rsidR="00F45332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89CC8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36073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7F3AC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BC36F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B831EE">
              <w:rPr>
                <w:rFonts w:eastAsia="Times New Roman" w:cs="Times New Roman"/>
                <w:szCs w:val="24"/>
              </w:rPr>
              <w:t>0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54AC5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7</w:t>
            </w:r>
          </w:p>
        </w:tc>
      </w:tr>
      <w:tr w:rsidR="00097AC6" w:rsidRPr="00C92B18" w14:paraId="788B0D0D" w14:textId="77777777" w:rsidTr="00332B1F">
        <w:trPr>
          <w:trHeight w:val="377"/>
          <w:jc w:val="center"/>
        </w:trPr>
        <w:tc>
          <w:tcPr>
            <w:tcW w:w="91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6D08719" w14:textId="77777777" w:rsidR="00097AC6" w:rsidRPr="0043117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B94B6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5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4E0A9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B831EE">
              <w:rPr>
                <w:rFonts w:eastAsia="Times New Roman" w:cs="Times New Roman"/>
                <w:szCs w:val="24"/>
              </w:rPr>
              <w:t>0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B855E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8360C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E4E77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3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4F87C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D6AF0" w14:textId="5ECD7D0F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6</w:t>
            </w:r>
            <w:r w:rsidR="00F45332">
              <w:rPr>
                <w:rFonts w:eastAsia="Times New Roman" w:cs="Times New Roman"/>
                <w:color w:val="000000"/>
                <w:szCs w:val="24"/>
              </w:rPr>
              <w:t>8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C5460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2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DC2E3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B831EE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A5A67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5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AF663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B831EE">
              <w:rPr>
                <w:rFonts w:eastAsia="Times New Roman" w:cs="Times New Roman"/>
                <w:szCs w:val="24"/>
              </w:rPr>
              <w:t>0</w:t>
            </w:r>
          </w:p>
        </w:tc>
      </w:tr>
      <w:tr w:rsidR="00097AC6" w:rsidRPr="00C92B18" w14:paraId="09F08A05" w14:textId="77777777" w:rsidTr="00332B1F">
        <w:trPr>
          <w:trHeight w:val="236"/>
          <w:jc w:val="center"/>
        </w:trPr>
        <w:tc>
          <w:tcPr>
            <w:tcW w:w="91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980AACE" w14:textId="77777777" w:rsidR="00097AC6" w:rsidRPr="0043117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556B6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6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C4E99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00C30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067A6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53FD1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E2027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428F2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3AF44" w14:textId="15D01836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9</w:t>
            </w:r>
            <w:r w:rsidR="00F45332">
              <w:rPr>
                <w:rFonts w:eastAsia="Times New Roman" w:cs="Times New Roman"/>
                <w:color w:val="000000"/>
                <w:szCs w:val="24"/>
              </w:rPr>
              <w:t>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7BE5D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EB69A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FE9FE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0</w:t>
            </w:r>
          </w:p>
        </w:tc>
      </w:tr>
      <w:tr w:rsidR="00097AC6" w:rsidRPr="00C92B18" w14:paraId="5A8845F1" w14:textId="77777777" w:rsidTr="00332B1F">
        <w:trPr>
          <w:trHeight w:val="377"/>
          <w:jc w:val="center"/>
        </w:trPr>
        <w:tc>
          <w:tcPr>
            <w:tcW w:w="91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BEBA600" w14:textId="77777777" w:rsidR="00097AC6" w:rsidRPr="0043117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C3314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7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06174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77B26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B831EE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C631C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2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2D7DA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FA641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4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9E036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B2DDD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B649B" w14:textId="43CAD407" w:rsidR="00097AC6" w:rsidRPr="00F9373A" w:rsidRDefault="00F45332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90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F68AD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F6A93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3</w:t>
            </w:r>
          </w:p>
        </w:tc>
      </w:tr>
      <w:tr w:rsidR="00097AC6" w:rsidRPr="00C92B18" w14:paraId="0DCA9B8C" w14:textId="77777777" w:rsidTr="00332B1F">
        <w:trPr>
          <w:trHeight w:val="293"/>
          <w:jc w:val="center"/>
        </w:trPr>
        <w:tc>
          <w:tcPr>
            <w:tcW w:w="91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8F025C3" w14:textId="77777777" w:rsidR="00097AC6" w:rsidRPr="0043117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5834D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8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B1C87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4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2551D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4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80CDA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6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206CC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3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BA6D6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B831EE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C3AB5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4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4F8DC" w14:textId="77777777" w:rsidR="00097AC6" w:rsidRPr="00B831EE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szCs w:val="24"/>
              </w:rPr>
            </w:pPr>
            <w:r w:rsidRPr="00B831EE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BF839" w14:textId="77777777" w:rsidR="00097AC6" w:rsidRPr="00B831EE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szCs w:val="24"/>
              </w:rPr>
            </w:pPr>
            <w:r w:rsidRPr="00B831EE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E768D" w14:textId="3FCEC8D8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5</w:t>
            </w:r>
            <w:r w:rsidR="00F45332">
              <w:rPr>
                <w:rFonts w:eastAsia="Times New Roman" w:cs="Times New Roman"/>
                <w:color w:val="000000"/>
                <w:szCs w:val="24"/>
              </w:rPr>
              <w:t>7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6E2E0" w14:textId="77777777" w:rsidR="00097AC6" w:rsidRPr="00DB515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B831EE">
              <w:rPr>
                <w:rFonts w:eastAsia="Times New Roman" w:cs="Times New Roman"/>
                <w:color w:val="FF0000"/>
                <w:szCs w:val="24"/>
              </w:rPr>
              <w:t>4</w:t>
            </w:r>
          </w:p>
        </w:tc>
      </w:tr>
      <w:tr w:rsidR="00097AC6" w:rsidRPr="00C92B18" w14:paraId="72E16012" w14:textId="77777777" w:rsidTr="00332B1F">
        <w:trPr>
          <w:trHeight w:val="377"/>
          <w:jc w:val="center"/>
        </w:trPr>
        <w:tc>
          <w:tcPr>
            <w:tcW w:w="9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DFA1D" w14:textId="77777777" w:rsidR="00097AC6" w:rsidRPr="00431179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1037B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b/>
                <w:bCs/>
                <w:color w:val="000000"/>
                <w:szCs w:val="24"/>
              </w:rPr>
              <w:t>9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F2A1A" w14:textId="77777777" w:rsidR="00097AC6" w:rsidRPr="00B831EE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szCs w:val="24"/>
              </w:rPr>
            </w:pPr>
            <w:r w:rsidRPr="00B831EE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EE58F" w14:textId="77777777" w:rsidR="00097AC6" w:rsidRPr="00B831EE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szCs w:val="24"/>
              </w:rPr>
            </w:pPr>
            <w:r w:rsidRPr="00B831EE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9A60A" w14:textId="77777777" w:rsidR="00097AC6" w:rsidRPr="00B831EE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szCs w:val="24"/>
              </w:rPr>
            </w:pPr>
            <w:r w:rsidRPr="00B831EE">
              <w:rPr>
                <w:rFonts w:eastAsia="Times New Roman" w:cs="Times New Roman"/>
                <w:szCs w:val="24"/>
              </w:rPr>
              <w:t>0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38501" w14:textId="77777777" w:rsidR="00097AC6" w:rsidRPr="00B831EE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szCs w:val="24"/>
              </w:rPr>
            </w:pPr>
            <w:r w:rsidRPr="00B831EE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25A1E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2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81A2C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0EBC3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B831EE">
              <w:rPr>
                <w:rFonts w:eastAsia="Times New Roman" w:cs="Times New Roman"/>
                <w:szCs w:val="24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1999D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3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F0CF5" w14:textId="77777777" w:rsidR="00097AC6" w:rsidRPr="00F9373A" w:rsidRDefault="00097AC6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0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0BC37" w14:textId="3C0B180E" w:rsidR="00097AC6" w:rsidRPr="00F9373A" w:rsidRDefault="00F45332" w:rsidP="006526D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79</w:t>
            </w:r>
          </w:p>
        </w:tc>
      </w:tr>
    </w:tbl>
    <w:p w14:paraId="4B2F876D" w14:textId="7A8B2E5B" w:rsidR="00097AC6" w:rsidRDefault="00097AC6" w:rsidP="00097AC6">
      <w:pPr>
        <w:pStyle w:val="Caption"/>
        <w:spacing w:after="0"/>
        <w:jc w:val="center"/>
        <w:rPr>
          <w:i w:val="0"/>
          <w:color w:val="auto"/>
          <w:sz w:val="20"/>
          <w:szCs w:val="24"/>
        </w:rPr>
      </w:pPr>
      <w:r w:rsidRPr="00790EA0">
        <w:rPr>
          <w:b/>
          <w:i w:val="0"/>
          <w:color w:val="auto"/>
          <w:sz w:val="20"/>
          <w:szCs w:val="24"/>
        </w:rPr>
        <w:t>Table 2</w:t>
      </w:r>
      <w:r w:rsidRPr="003A2C73">
        <w:rPr>
          <w:i w:val="0"/>
          <w:color w:val="auto"/>
          <w:sz w:val="20"/>
          <w:szCs w:val="24"/>
        </w:rPr>
        <w:t xml:space="preserve">: the actual </w:t>
      </w:r>
      <w:r w:rsidR="00F45332">
        <w:rPr>
          <w:i w:val="0"/>
          <w:color w:val="auto"/>
          <w:sz w:val="20"/>
          <w:szCs w:val="24"/>
        </w:rPr>
        <w:t>&amp;</w:t>
      </w:r>
      <w:r w:rsidRPr="003A2C73">
        <w:rPr>
          <w:i w:val="0"/>
          <w:color w:val="auto"/>
          <w:sz w:val="20"/>
          <w:szCs w:val="24"/>
        </w:rPr>
        <w:t xml:space="preserve"> predicted labels for testing set (1000) </w:t>
      </w:r>
      <w:r w:rsidRPr="00DD708F">
        <w:rPr>
          <w:i w:val="0"/>
          <w:color w:val="auto"/>
          <w:sz w:val="20"/>
          <w:szCs w:val="24"/>
        </w:rPr>
        <w:t>point</w:t>
      </w:r>
      <w:r w:rsidR="00F45332">
        <w:rPr>
          <w:i w:val="0"/>
          <w:color w:val="auto"/>
          <w:sz w:val="20"/>
          <w:szCs w:val="24"/>
        </w:rPr>
        <w:t>’</w:t>
      </w:r>
      <w:r w:rsidRPr="00DD708F">
        <w:rPr>
          <w:i w:val="0"/>
          <w:color w:val="auto"/>
          <w:sz w:val="20"/>
          <w:szCs w:val="24"/>
        </w:rPr>
        <w:t>s</w:t>
      </w:r>
      <w:r w:rsidR="00F45332">
        <w:rPr>
          <w:i w:val="0"/>
          <w:color w:val="auto"/>
          <w:sz w:val="20"/>
          <w:szCs w:val="24"/>
        </w:rPr>
        <w:t xml:space="preserve"> </w:t>
      </w:r>
      <w:r w:rsidR="00F45332" w:rsidRPr="003A2C73">
        <w:rPr>
          <w:i w:val="0"/>
          <w:color w:val="auto"/>
          <w:sz w:val="20"/>
          <w:szCs w:val="24"/>
        </w:rPr>
        <w:t>Confusion matrix</w:t>
      </w:r>
    </w:p>
    <w:p w14:paraId="796B4838" w14:textId="77777777" w:rsidR="00097AC6" w:rsidRDefault="00097AC6" w:rsidP="00097AC6">
      <w:pPr>
        <w:spacing w:after="0" w:line="240" w:lineRule="auto"/>
      </w:pPr>
    </w:p>
    <w:p w14:paraId="5DA32078" w14:textId="77777777" w:rsidR="000B54B8" w:rsidRDefault="000B54B8" w:rsidP="00097AC6">
      <w:pPr>
        <w:spacing w:after="0" w:line="240" w:lineRule="auto"/>
        <w:jc w:val="both"/>
        <w:rPr>
          <w:rFonts w:eastAsiaTheme="minorEastAsia"/>
          <w:sz w:val="24"/>
          <w:szCs w:val="24"/>
        </w:rPr>
      </w:pPr>
    </w:p>
    <w:p w14:paraId="23BE9491" w14:textId="589EF5F6" w:rsidR="00097AC6" w:rsidRPr="0067474A" w:rsidRDefault="007505F2" w:rsidP="00097AC6">
      <w:pPr>
        <w:spacing w:after="0" w:line="240" w:lineRule="auto"/>
        <w:jc w:val="both"/>
      </w:pPr>
      <w:r>
        <w:rPr>
          <w:rFonts w:eastAsiaTheme="minorEastAsia"/>
          <w:sz w:val="24"/>
          <w:szCs w:val="24"/>
        </w:rPr>
        <w:t xml:space="preserve">In the </w:t>
      </w:r>
      <w:r w:rsidRPr="00E50B38">
        <w:rPr>
          <w:rFonts w:eastAsiaTheme="minorEastAsia"/>
          <w:sz w:val="24"/>
          <w:szCs w:val="24"/>
        </w:rPr>
        <w:t>Table 2</w:t>
      </w:r>
      <w:r w:rsidR="00097AC6" w:rsidRPr="00E50B38">
        <w:rPr>
          <w:rFonts w:eastAsiaTheme="minorEastAsia"/>
          <w:sz w:val="24"/>
          <w:szCs w:val="24"/>
        </w:rPr>
        <w:t xml:space="preserve"> the confusion matrix for the testing set </w:t>
      </w:r>
      <w:r>
        <w:rPr>
          <w:rFonts w:eastAsiaTheme="minorEastAsia"/>
          <w:sz w:val="24"/>
          <w:szCs w:val="24"/>
        </w:rPr>
        <w:t xml:space="preserve">is provided for </w:t>
      </w:r>
      <w:r w:rsidR="00097AC6" w:rsidRPr="00E50B38">
        <w:rPr>
          <w:rFonts w:eastAsiaTheme="minorEastAsia"/>
          <w:sz w:val="24"/>
          <w:szCs w:val="24"/>
        </w:rPr>
        <w:t>(1000) points</w:t>
      </w:r>
      <w:r w:rsidR="00097AC6">
        <w:rPr>
          <w:rFonts w:eastAsiaTheme="minorEastAsia"/>
          <w:sz w:val="24"/>
          <w:szCs w:val="24"/>
        </w:rPr>
        <w:t xml:space="preserve">. </w:t>
      </w:r>
      <w:r w:rsidR="00790EA0">
        <w:rPr>
          <w:rFonts w:eastAsiaTheme="minorEastAsia"/>
          <w:sz w:val="24"/>
          <w:szCs w:val="24"/>
        </w:rPr>
        <w:t>A</w:t>
      </w:r>
      <w:r w:rsidR="00097AC6">
        <w:rPr>
          <w:rFonts w:eastAsiaTheme="minorEastAsia"/>
          <w:sz w:val="24"/>
          <w:szCs w:val="24"/>
        </w:rPr>
        <w:t>gain</w:t>
      </w:r>
      <w:r w:rsidR="00790EA0">
        <w:rPr>
          <w:rFonts w:eastAsiaTheme="minorEastAsia"/>
          <w:sz w:val="24"/>
          <w:szCs w:val="24"/>
        </w:rPr>
        <w:t>,</w:t>
      </w:r>
      <w:r w:rsidR="00097AC6">
        <w:rPr>
          <w:rFonts w:eastAsiaTheme="minorEastAsia"/>
          <w:sz w:val="24"/>
          <w:szCs w:val="24"/>
        </w:rPr>
        <w:t xml:space="preserve"> </w:t>
      </w:r>
      <w:r w:rsidR="00790EA0">
        <w:rPr>
          <w:rFonts w:eastAsiaTheme="minorEastAsia"/>
          <w:sz w:val="24"/>
          <w:szCs w:val="24"/>
        </w:rPr>
        <w:t xml:space="preserve">we can observe that </w:t>
      </w:r>
      <w:r w:rsidR="00097AC6">
        <w:rPr>
          <w:rFonts w:eastAsiaTheme="minorEastAsia"/>
          <w:sz w:val="24"/>
          <w:szCs w:val="24"/>
        </w:rPr>
        <w:t>most mis-classifications w</w:t>
      </w:r>
      <w:r w:rsidR="00790EA0">
        <w:rPr>
          <w:rFonts w:eastAsiaTheme="minorEastAsia"/>
          <w:sz w:val="24"/>
          <w:szCs w:val="24"/>
        </w:rPr>
        <w:t>as</w:t>
      </w:r>
      <w:r w:rsidR="00097AC6">
        <w:rPr>
          <w:rFonts w:eastAsiaTheme="minorEastAsia"/>
          <w:sz w:val="24"/>
          <w:szCs w:val="24"/>
        </w:rPr>
        <w:t xml:space="preserve"> </w:t>
      </w:r>
      <w:r w:rsidR="00790EA0">
        <w:rPr>
          <w:rFonts w:eastAsiaTheme="minorEastAsia"/>
          <w:sz w:val="24"/>
          <w:szCs w:val="24"/>
        </w:rPr>
        <w:t>seen for number/</w:t>
      </w:r>
      <w:r w:rsidR="00097AC6">
        <w:rPr>
          <w:rFonts w:eastAsiaTheme="minorEastAsia"/>
          <w:sz w:val="24"/>
          <w:szCs w:val="24"/>
        </w:rPr>
        <w:t>digit 8</w:t>
      </w:r>
      <w:r w:rsidR="00790EA0">
        <w:rPr>
          <w:rFonts w:eastAsiaTheme="minorEastAsia"/>
          <w:sz w:val="24"/>
          <w:szCs w:val="24"/>
        </w:rPr>
        <w:t>; the number of misclassifications was</w:t>
      </w:r>
      <w:r>
        <w:rPr>
          <w:rFonts w:eastAsiaTheme="minorEastAsia"/>
          <w:sz w:val="24"/>
          <w:szCs w:val="24"/>
        </w:rPr>
        <w:t xml:space="preserve"> (</w:t>
      </w:r>
      <w:r w:rsidR="00332B1F">
        <w:rPr>
          <w:rFonts w:eastAsiaTheme="minorEastAsia"/>
          <w:sz w:val="24"/>
          <w:szCs w:val="24"/>
        </w:rPr>
        <w:t>twenty-eight</w:t>
      </w:r>
      <w:r>
        <w:rPr>
          <w:rFonts w:eastAsiaTheme="minorEastAsia"/>
          <w:sz w:val="24"/>
          <w:szCs w:val="24"/>
        </w:rPr>
        <w:t>)</w:t>
      </w:r>
      <w:r w:rsidR="00790EA0">
        <w:rPr>
          <w:rFonts w:eastAsiaTheme="minorEastAsia"/>
          <w:sz w:val="24"/>
          <w:szCs w:val="24"/>
        </w:rPr>
        <w:t xml:space="preserve"> </w:t>
      </w:r>
      <w:r w:rsidR="00097AC6">
        <w:rPr>
          <w:rFonts w:eastAsiaTheme="minorEastAsia"/>
          <w:sz w:val="24"/>
          <w:szCs w:val="24"/>
        </w:rPr>
        <w:t xml:space="preserve">28 with </w:t>
      </w:r>
      <w:r w:rsidR="00097AC6" w:rsidRPr="00E50B38">
        <w:rPr>
          <w:rFonts w:eastAsiaTheme="minorEastAsia"/>
          <w:sz w:val="24"/>
          <w:szCs w:val="24"/>
        </w:rPr>
        <w:t>the most individual mis-classifications w</w:t>
      </w:r>
      <w:r w:rsidR="00790EA0">
        <w:rPr>
          <w:rFonts w:eastAsiaTheme="minorEastAsia"/>
          <w:sz w:val="24"/>
          <w:szCs w:val="24"/>
        </w:rPr>
        <w:t>as</w:t>
      </w:r>
      <w:r w:rsidR="00097AC6" w:rsidRPr="00E50B38">
        <w:rPr>
          <w:rFonts w:eastAsiaTheme="minorEastAsia"/>
          <w:sz w:val="24"/>
          <w:szCs w:val="24"/>
        </w:rPr>
        <w:t xml:space="preserve"> obs</w:t>
      </w:r>
      <w:r w:rsidR="00097AC6">
        <w:rPr>
          <w:rFonts w:eastAsiaTheme="minorEastAsia"/>
          <w:sz w:val="24"/>
          <w:szCs w:val="24"/>
        </w:rPr>
        <w:t xml:space="preserve">erved between the digits </w:t>
      </w:r>
      <w:r>
        <w:rPr>
          <w:rFonts w:eastAsiaTheme="minorEastAsia"/>
          <w:sz w:val="24"/>
          <w:szCs w:val="24"/>
        </w:rPr>
        <w:t xml:space="preserve">(nine) </w:t>
      </w:r>
      <w:r w:rsidR="00097AC6">
        <w:rPr>
          <w:rFonts w:eastAsiaTheme="minorEastAsia"/>
          <w:sz w:val="24"/>
          <w:szCs w:val="24"/>
        </w:rPr>
        <w:t xml:space="preserve">9 </w:t>
      </w:r>
      <w:r w:rsidR="00790EA0">
        <w:rPr>
          <w:rFonts w:eastAsiaTheme="minorEastAsia"/>
          <w:sz w:val="24"/>
          <w:szCs w:val="24"/>
        </w:rPr>
        <w:t>to</w:t>
      </w:r>
      <w:r w:rsidR="00097AC6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(four) </w:t>
      </w:r>
      <w:r w:rsidR="00097AC6">
        <w:rPr>
          <w:rFonts w:eastAsiaTheme="minorEastAsia"/>
          <w:sz w:val="24"/>
          <w:szCs w:val="24"/>
        </w:rPr>
        <w:t>4</w:t>
      </w:r>
      <w:r w:rsidR="00790EA0">
        <w:rPr>
          <w:rFonts w:eastAsiaTheme="minorEastAsia"/>
          <w:sz w:val="24"/>
          <w:szCs w:val="24"/>
        </w:rPr>
        <w:t xml:space="preserve"> &amp;</w:t>
      </w:r>
      <w:r w:rsidR="00097AC6">
        <w:rPr>
          <w:rFonts w:eastAsiaTheme="minorEastAsia"/>
          <w:sz w:val="24"/>
          <w:szCs w:val="24"/>
        </w:rPr>
        <w:t xml:space="preserve"> 2 </w:t>
      </w:r>
      <w:r>
        <w:rPr>
          <w:rFonts w:eastAsiaTheme="minorEastAsia"/>
          <w:sz w:val="24"/>
          <w:szCs w:val="24"/>
        </w:rPr>
        <w:t xml:space="preserve">(two) </w:t>
      </w:r>
      <w:r w:rsidR="00790EA0">
        <w:rPr>
          <w:rFonts w:eastAsiaTheme="minorEastAsia"/>
          <w:sz w:val="24"/>
          <w:szCs w:val="24"/>
        </w:rPr>
        <w:t>to</w:t>
      </w:r>
      <w:r w:rsidR="00097AC6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(eight) </w:t>
      </w:r>
      <w:r w:rsidR="00097AC6">
        <w:rPr>
          <w:rFonts w:eastAsiaTheme="minorEastAsia"/>
          <w:sz w:val="24"/>
          <w:szCs w:val="24"/>
        </w:rPr>
        <w:t>8.</w:t>
      </w:r>
    </w:p>
    <w:p w14:paraId="49AFDEEF" w14:textId="77777777" w:rsidR="0086119C" w:rsidRDefault="0086119C" w:rsidP="00097AC6">
      <w:pPr>
        <w:spacing w:after="0" w:line="240" w:lineRule="auto"/>
        <w:jc w:val="both"/>
        <w:rPr>
          <w:sz w:val="24"/>
        </w:rPr>
      </w:pPr>
    </w:p>
    <w:p w14:paraId="61563AD7" w14:textId="1A845DD4" w:rsidR="00097AC6" w:rsidRDefault="00097AC6" w:rsidP="00097AC6">
      <w:pPr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From this we can conclude that the weights trained by the “auto-encoder” were probably not of high quality </w:t>
      </w:r>
      <w:r w:rsidR="000B192A">
        <w:rPr>
          <w:sz w:val="24"/>
        </w:rPr>
        <w:t>&amp;</w:t>
      </w:r>
      <w:r>
        <w:rPr>
          <w:sz w:val="24"/>
        </w:rPr>
        <w:t xml:space="preserve"> did not necessarily identify distinct features. Features </w:t>
      </w:r>
      <w:r w:rsidR="0086119C">
        <w:rPr>
          <w:sz w:val="24"/>
        </w:rPr>
        <w:t>from” auto</w:t>
      </w:r>
      <w:r>
        <w:rPr>
          <w:sz w:val="24"/>
        </w:rPr>
        <w:t xml:space="preserve">-encoder” simulation in Figure </w:t>
      </w:r>
      <w:r w:rsidR="00790EA0">
        <w:rPr>
          <w:sz w:val="24"/>
        </w:rPr>
        <w:t>1</w:t>
      </w:r>
      <w:r>
        <w:rPr>
          <w:sz w:val="24"/>
        </w:rPr>
        <w:t xml:space="preserve">3 </w:t>
      </w:r>
      <w:r w:rsidR="000B192A">
        <w:rPr>
          <w:sz w:val="24"/>
        </w:rPr>
        <w:t>&amp;</w:t>
      </w:r>
      <w:r w:rsidR="00E94485">
        <w:rPr>
          <w:sz w:val="24"/>
        </w:rPr>
        <w:t xml:space="preserve"> figure </w:t>
      </w:r>
      <w:r w:rsidR="00790EA0">
        <w:rPr>
          <w:sz w:val="24"/>
        </w:rPr>
        <w:t>1</w:t>
      </w:r>
      <w:r w:rsidR="00E94485">
        <w:rPr>
          <w:sz w:val="24"/>
        </w:rPr>
        <w:t xml:space="preserve">4 </w:t>
      </w:r>
      <w:r>
        <w:rPr>
          <w:sz w:val="24"/>
        </w:rPr>
        <w:t xml:space="preserve">still look </w:t>
      </w:r>
      <w:r w:rsidR="00332B1F">
        <w:rPr>
          <w:sz w:val="24"/>
        </w:rPr>
        <w:t>more distinctive &amp; clearer</w:t>
      </w:r>
      <w:r>
        <w:rPr>
          <w:sz w:val="24"/>
        </w:rPr>
        <w:t xml:space="preserve"> when compared to those from the </w:t>
      </w:r>
      <w:r w:rsidR="00332B1F">
        <w:rPr>
          <w:sz w:val="24"/>
        </w:rPr>
        <w:t>best-case</w:t>
      </w:r>
      <w:bookmarkStart w:id="0" w:name="_GoBack"/>
      <w:bookmarkEnd w:id="0"/>
      <w:r>
        <w:rPr>
          <w:sz w:val="24"/>
        </w:rPr>
        <w:t xml:space="preserve"> simulation </w:t>
      </w:r>
      <w:r w:rsidRPr="00790EA0">
        <w:rPr>
          <w:b/>
          <w:sz w:val="24"/>
        </w:rPr>
        <w:t xml:space="preserve">(problem 1 from </w:t>
      </w:r>
      <w:r w:rsidR="00790EA0" w:rsidRPr="00790EA0">
        <w:rPr>
          <w:b/>
          <w:sz w:val="24"/>
        </w:rPr>
        <w:t>HOMEWORK</w:t>
      </w:r>
      <w:r w:rsidRPr="00790EA0">
        <w:rPr>
          <w:b/>
          <w:sz w:val="24"/>
        </w:rPr>
        <w:t xml:space="preserve"> 3)</w:t>
      </w:r>
      <w:r>
        <w:rPr>
          <w:sz w:val="24"/>
        </w:rPr>
        <w:t xml:space="preserve"> in Figure </w:t>
      </w:r>
      <w:r w:rsidR="007505F2">
        <w:rPr>
          <w:sz w:val="24"/>
        </w:rPr>
        <w:t>1</w:t>
      </w:r>
      <w:r>
        <w:rPr>
          <w:sz w:val="24"/>
        </w:rPr>
        <w:t xml:space="preserve">4, but still resulted in higher error rates.  </w:t>
      </w:r>
    </w:p>
    <w:p w14:paraId="441C44D7" w14:textId="77777777" w:rsidR="00097AC6" w:rsidRDefault="00097AC6" w:rsidP="00097AC6">
      <w:pPr>
        <w:spacing w:after="0" w:line="240" w:lineRule="auto"/>
        <w:jc w:val="both"/>
        <w:rPr>
          <w:sz w:val="24"/>
        </w:rPr>
      </w:pPr>
    </w:p>
    <w:p w14:paraId="0B89B3D1" w14:textId="77777777" w:rsidR="00097AC6" w:rsidRDefault="00097AC6" w:rsidP="00097AC6">
      <w:pPr>
        <w:keepNext/>
        <w:jc w:val="center"/>
      </w:pPr>
      <w:r>
        <w:rPr>
          <w:noProof/>
        </w:rPr>
        <w:drawing>
          <wp:inline distT="0" distB="0" distL="0" distR="0" wp14:anchorId="00747420" wp14:editId="2ABF70FA">
            <wp:extent cx="5518619" cy="311467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1373" cy="312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05E2" w14:textId="45E152D1" w:rsidR="00097AC6" w:rsidRDefault="00097AC6" w:rsidP="00097AC6">
      <w:pPr>
        <w:pStyle w:val="Caption"/>
        <w:jc w:val="center"/>
        <w:rPr>
          <w:i w:val="0"/>
          <w:color w:val="auto"/>
        </w:rPr>
      </w:pPr>
      <w:r w:rsidRPr="00790EA0">
        <w:rPr>
          <w:b/>
          <w:i w:val="0"/>
          <w:color w:val="auto"/>
        </w:rPr>
        <w:t>Figure</w:t>
      </w:r>
      <w:r w:rsidR="00790EA0" w:rsidRPr="00790EA0">
        <w:rPr>
          <w:b/>
          <w:i w:val="0"/>
          <w:color w:val="auto"/>
        </w:rPr>
        <w:t xml:space="preserve"> 1</w:t>
      </w:r>
      <w:r w:rsidRPr="00790EA0">
        <w:rPr>
          <w:b/>
          <w:i w:val="0"/>
          <w:color w:val="auto"/>
        </w:rPr>
        <w:t>3</w:t>
      </w:r>
      <w:r w:rsidRPr="00024EFA">
        <w:rPr>
          <w:i w:val="0"/>
          <w:color w:val="auto"/>
        </w:rPr>
        <w:t>: the hidden layer neurons from “auto-encoder” simulation</w:t>
      </w:r>
      <w:r w:rsidR="00F45332">
        <w:rPr>
          <w:i w:val="0"/>
          <w:color w:val="auto"/>
        </w:rPr>
        <w:t xml:space="preserve"> via which the f</w:t>
      </w:r>
      <w:r w:rsidR="00F45332" w:rsidRPr="00024EFA">
        <w:rPr>
          <w:i w:val="0"/>
          <w:color w:val="auto"/>
        </w:rPr>
        <w:t xml:space="preserve">eatures </w:t>
      </w:r>
      <w:r w:rsidR="00F45332">
        <w:rPr>
          <w:i w:val="0"/>
          <w:color w:val="auto"/>
        </w:rPr>
        <w:t xml:space="preserve">was </w:t>
      </w:r>
      <w:r w:rsidR="00F45332" w:rsidRPr="00024EFA">
        <w:rPr>
          <w:i w:val="0"/>
          <w:color w:val="auto"/>
        </w:rPr>
        <w:t>learnt</w:t>
      </w:r>
    </w:p>
    <w:p w14:paraId="70DF4935" w14:textId="410876D5" w:rsidR="00404ECB" w:rsidRDefault="00404ECB" w:rsidP="00404ECB"/>
    <w:p w14:paraId="7CC39787" w14:textId="64F3A517" w:rsidR="00404ECB" w:rsidRDefault="00404ECB" w:rsidP="00404ECB"/>
    <w:p w14:paraId="00FD7F92" w14:textId="77777777" w:rsidR="004E06FB" w:rsidRDefault="004E06FB" w:rsidP="004E06FB">
      <w:pPr>
        <w:spacing w:after="0" w:line="240" w:lineRule="auto"/>
        <w:jc w:val="both"/>
        <w:rPr>
          <w:noProof/>
        </w:rPr>
      </w:pPr>
      <w:r>
        <w:rPr>
          <w:sz w:val="24"/>
        </w:rPr>
        <w:t xml:space="preserve">One possible explanation for the above observation is that the features obtained was learnt together from both the layers which lead to a best-case simulation </w:t>
      </w:r>
      <w:r w:rsidRPr="00790EA0">
        <w:rPr>
          <w:b/>
          <w:sz w:val="24"/>
        </w:rPr>
        <w:t>(Problem1 from HOMEWORK 3</w:t>
      </w:r>
      <w:r>
        <w:rPr>
          <w:sz w:val="24"/>
        </w:rPr>
        <w:t xml:space="preserve">) which was missed in this problem.  In this question </w:t>
      </w:r>
      <w:proofErr w:type="gramStart"/>
      <w:r>
        <w:rPr>
          <w:sz w:val="24"/>
        </w:rPr>
        <w:t>only</w:t>
      </w:r>
      <w:proofErr w:type="gramEnd"/>
      <w:r>
        <w:rPr>
          <w:sz w:val="24"/>
        </w:rPr>
        <w:t xml:space="preserve"> the hidden layer features were initialized while the weights in output layer was chosen at random value. </w:t>
      </w:r>
    </w:p>
    <w:p w14:paraId="72ADEE7D" w14:textId="77777777" w:rsidR="00404ECB" w:rsidRPr="00404ECB" w:rsidRDefault="00404ECB" w:rsidP="00404ECB"/>
    <w:p w14:paraId="47228857" w14:textId="77777777" w:rsidR="00097AC6" w:rsidRDefault="00097AC6" w:rsidP="00097AC6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7061466" wp14:editId="005F9E23">
            <wp:extent cx="5289410" cy="3133725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2158" cy="314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5843" w14:textId="7032EB33" w:rsidR="00097AC6" w:rsidRPr="00365D23" w:rsidRDefault="00097AC6" w:rsidP="004E06FB">
      <w:pPr>
        <w:pStyle w:val="Caption"/>
        <w:jc w:val="center"/>
        <w:rPr>
          <w:i w:val="0"/>
          <w:color w:val="auto"/>
        </w:rPr>
      </w:pPr>
      <w:r w:rsidRPr="00790EA0">
        <w:rPr>
          <w:b/>
          <w:i w:val="0"/>
          <w:color w:val="auto"/>
        </w:rPr>
        <w:t xml:space="preserve">Figure </w:t>
      </w:r>
      <w:r w:rsidR="00790EA0" w:rsidRPr="00790EA0">
        <w:rPr>
          <w:b/>
          <w:i w:val="0"/>
          <w:color w:val="auto"/>
        </w:rPr>
        <w:t>1</w:t>
      </w:r>
      <w:r w:rsidRPr="00790EA0">
        <w:rPr>
          <w:b/>
          <w:i w:val="0"/>
          <w:color w:val="auto"/>
        </w:rPr>
        <w:t>4</w:t>
      </w:r>
      <w:r w:rsidRPr="00D95240">
        <w:rPr>
          <w:i w:val="0"/>
          <w:color w:val="auto"/>
        </w:rPr>
        <w:t xml:space="preserve">: Features learnt by hidden layer neurons from best-case simulation </w:t>
      </w:r>
      <w:r w:rsidRPr="009425D6">
        <w:rPr>
          <w:b/>
          <w:i w:val="0"/>
          <w:color w:val="auto"/>
        </w:rPr>
        <w:t>(</w:t>
      </w:r>
      <w:r w:rsidR="009425D6" w:rsidRPr="009425D6">
        <w:rPr>
          <w:b/>
          <w:i w:val="0"/>
          <w:color w:val="auto"/>
        </w:rPr>
        <w:t>P</w:t>
      </w:r>
      <w:r w:rsidRPr="009425D6">
        <w:rPr>
          <w:b/>
          <w:i w:val="0"/>
          <w:color w:val="auto"/>
        </w:rPr>
        <w:t>roblem 1 of H</w:t>
      </w:r>
      <w:r w:rsidR="009425D6">
        <w:rPr>
          <w:b/>
          <w:i w:val="0"/>
          <w:color w:val="auto"/>
        </w:rPr>
        <w:t xml:space="preserve">ome </w:t>
      </w:r>
      <w:r w:rsidRPr="009425D6">
        <w:rPr>
          <w:b/>
          <w:i w:val="0"/>
          <w:color w:val="auto"/>
        </w:rPr>
        <w:t>W</w:t>
      </w:r>
      <w:r w:rsidR="009425D6">
        <w:rPr>
          <w:b/>
          <w:i w:val="0"/>
          <w:color w:val="auto"/>
        </w:rPr>
        <w:t>ork</w:t>
      </w:r>
      <w:r w:rsidRPr="009425D6">
        <w:rPr>
          <w:b/>
          <w:i w:val="0"/>
          <w:color w:val="auto"/>
        </w:rPr>
        <w:t xml:space="preserve"> 3)</w:t>
      </w:r>
    </w:p>
    <w:p w14:paraId="4E71A65F" w14:textId="77777777" w:rsidR="00593E80" w:rsidRPr="006E5892" w:rsidRDefault="00593E80" w:rsidP="00593E8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F8C7612" wp14:editId="2A9A898D">
                <wp:simplePos x="0" y="0"/>
                <wp:positionH relativeFrom="margin">
                  <wp:align>right</wp:align>
                </wp:positionH>
                <wp:positionV relativeFrom="paragraph">
                  <wp:posOffset>335915</wp:posOffset>
                </wp:positionV>
                <wp:extent cx="5943600" cy="4572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9885C" w14:textId="38FB5270" w:rsidR="00593E80" w:rsidRPr="000213EB" w:rsidRDefault="00593E80" w:rsidP="00593E80">
                            <w:pPr>
                              <w:rPr>
                                <w:sz w:val="18"/>
                              </w:rPr>
                            </w:pPr>
                            <w:r w:rsidRPr="000213EB">
                              <w:rPr>
                                <w:sz w:val="18"/>
                              </w:rPr>
                              <w:t xml:space="preserve">Table </w:t>
                            </w:r>
                            <w:r>
                              <w:rPr>
                                <w:sz w:val="18"/>
                              </w:rPr>
                              <w:t xml:space="preserve">3 (below): </w:t>
                            </w:r>
                            <w:r w:rsidRPr="000213EB">
                              <w:rPr>
                                <w:sz w:val="18"/>
                              </w:rPr>
                              <w:t xml:space="preserve"> Fin</w:t>
                            </w:r>
                            <w:r>
                              <w:rPr>
                                <w:sz w:val="18"/>
                              </w:rPr>
                              <w:t xml:space="preserve">al Configuration Matrix </w:t>
                            </w:r>
                            <w:r w:rsidRPr="003A2C73">
                              <w:rPr>
                                <w:sz w:val="20"/>
                                <w:szCs w:val="24"/>
                              </w:rPr>
                              <w:t>betwe</w:t>
                            </w:r>
                            <w:r>
                              <w:rPr>
                                <w:sz w:val="20"/>
                                <w:szCs w:val="24"/>
                              </w:rPr>
                              <w:t>en the actual &amp; predicted labels</w:t>
                            </w:r>
                            <w:r>
                              <w:rPr>
                                <w:sz w:val="18"/>
                              </w:rPr>
                              <w:t xml:space="preserve"> for Train</w:t>
                            </w:r>
                            <w:r w:rsidRPr="000213EB">
                              <w:rPr>
                                <w:sz w:val="18"/>
                              </w:rPr>
                              <w:t>ing Data</w:t>
                            </w:r>
                            <w:r>
                              <w:rPr>
                                <w:sz w:val="18"/>
                              </w:rPr>
                              <w:t xml:space="preserve"> (Over All 4</w:t>
                            </w:r>
                            <w:r w:rsidRPr="000213EB">
                              <w:rPr>
                                <w:sz w:val="18"/>
                              </w:rPr>
                              <w:t>000 Training Points)</w:t>
                            </w:r>
                            <w:r w:rsidR="004E06FB">
                              <w:rPr>
                                <w:sz w:val="18"/>
                              </w:rPr>
                              <w:t xml:space="preserve"> </w:t>
                            </w:r>
                            <w:r w:rsidR="004E06FB" w:rsidRPr="004E06FB">
                              <w:rPr>
                                <w:b/>
                                <w:sz w:val="18"/>
                                <w:szCs w:val="18"/>
                              </w:rPr>
                              <w:t>(problem 1 from HOMEWORK 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8C761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6.8pt;margin-top:26.45pt;width:468pt;height:36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" stroked="f">
                <v:textbox>
                  <w:txbxContent>
                    <w:p w14:paraId="6739885C" w14:textId="38FB5270" w:rsidR="00593E80" w:rsidRPr="000213EB" w:rsidRDefault="00593E80" w:rsidP="00593E80">
                      <w:pPr>
                        <w:rPr>
                          <w:sz w:val="18"/>
                        </w:rPr>
                      </w:pPr>
                      <w:r w:rsidRPr="000213EB">
                        <w:rPr>
                          <w:sz w:val="18"/>
                        </w:rPr>
                        <w:t xml:space="preserve">Table </w:t>
                      </w:r>
                      <w:r>
                        <w:rPr>
                          <w:sz w:val="18"/>
                        </w:rPr>
                        <w:t xml:space="preserve">3 (below): </w:t>
                      </w:r>
                      <w:r w:rsidRPr="000213EB">
                        <w:rPr>
                          <w:sz w:val="18"/>
                        </w:rPr>
                        <w:t xml:space="preserve"> Fin</w:t>
                      </w:r>
                      <w:r>
                        <w:rPr>
                          <w:sz w:val="18"/>
                        </w:rPr>
                        <w:t xml:space="preserve">al Configuration Matrix </w:t>
                      </w:r>
                      <w:r w:rsidRPr="003A2C73">
                        <w:rPr>
                          <w:sz w:val="20"/>
                          <w:szCs w:val="24"/>
                        </w:rPr>
                        <w:t>betwe</w:t>
                      </w:r>
                      <w:r>
                        <w:rPr>
                          <w:sz w:val="20"/>
                          <w:szCs w:val="24"/>
                        </w:rPr>
                        <w:t>en the actual &amp; predicted labels</w:t>
                      </w:r>
                      <w:r>
                        <w:rPr>
                          <w:sz w:val="18"/>
                        </w:rPr>
                        <w:t xml:space="preserve"> for Train</w:t>
                      </w:r>
                      <w:r w:rsidRPr="000213EB">
                        <w:rPr>
                          <w:sz w:val="18"/>
                        </w:rPr>
                        <w:t>ing Data</w:t>
                      </w:r>
                      <w:r>
                        <w:rPr>
                          <w:sz w:val="18"/>
                        </w:rPr>
                        <w:t xml:space="preserve"> (Over All 4</w:t>
                      </w:r>
                      <w:r w:rsidRPr="000213EB">
                        <w:rPr>
                          <w:sz w:val="18"/>
                        </w:rPr>
                        <w:t>000 Training Points)</w:t>
                      </w:r>
                      <w:r w:rsidR="004E06FB">
                        <w:rPr>
                          <w:sz w:val="18"/>
                        </w:rPr>
                        <w:t xml:space="preserve"> </w:t>
                      </w:r>
                      <w:r w:rsidR="004E06FB" w:rsidRPr="004E06FB">
                        <w:rPr>
                          <w:b/>
                          <w:sz w:val="18"/>
                          <w:szCs w:val="18"/>
                        </w:rPr>
                        <w:t>(problem 1 from HOMEWORK 3)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W w:w="9492" w:type="dxa"/>
        <w:jc w:val="center"/>
        <w:tblLook w:val="04A0" w:firstRow="1" w:lastRow="0" w:firstColumn="1" w:lastColumn="0" w:noHBand="0" w:noVBand="1"/>
      </w:tblPr>
      <w:tblGrid>
        <w:gridCol w:w="434"/>
        <w:gridCol w:w="1159"/>
        <w:gridCol w:w="759"/>
        <w:gridCol w:w="717"/>
        <w:gridCol w:w="747"/>
        <w:gridCol w:w="897"/>
        <w:gridCol w:w="763"/>
        <w:gridCol w:w="734"/>
        <w:gridCol w:w="761"/>
        <w:gridCol w:w="922"/>
        <w:gridCol w:w="816"/>
        <w:gridCol w:w="777"/>
        <w:gridCol w:w="6"/>
      </w:tblGrid>
      <w:tr w:rsidR="00593E80" w:rsidRPr="00C92B18" w14:paraId="2EE157CD" w14:textId="77777777" w:rsidTr="00332B1F">
        <w:trPr>
          <w:gridAfter w:val="1"/>
          <w:wAfter w:w="6" w:type="dxa"/>
          <w:trHeight w:val="477"/>
          <w:jc w:val="center"/>
        </w:trPr>
        <w:tc>
          <w:tcPr>
            <w:tcW w:w="434" w:type="dxa"/>
            <w:tcBorders>
              <w:top w:val="nil"/>
              <w:left w:val="nil"/>
              <w:bottom w:val="nil"/>
              <w:right w:val="nil"/>
            </w:tcBorders>
          </w:tcPr>
          <w:p w14:paraId="79085DE7" w14:textId="77777777" w:rsidR="00593E80" w:rsidRPr="00C92B18" w:rsidRDefault="00593E80" w:rsidP="00593E80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076D7D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0036F1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488FEC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C61871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8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A47A5F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F767C0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541767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129E6A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5413BC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85FB39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039114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93E80" w:rsidRPr="00C92B18" w14:paraId="2315CF0C" w14:textId="77777777" w:rsidTr="00332B1F">
        <w:trPr>
          <w:gridAfter w:val="1"/>
          <w:wAfter w:w="6" w:type="dxa"/>
          <w:trHeight w:val="477"/>
          <w:jc w:val="center"/>
        </w:trPr>
        <w:tc>
          <w:tcPr>
            <w:tcW w:w="434" w:type="dxa"/>
            <w:tcBorders>
              <w:top w:val="nil"/>
              <w:left w:val="nil"/>
              <w:bottom w:val="nil"/>
              <w:right w:val="nil"/>
            </w:tcBorders>
          </w:tcPr>
          <w:p w14:paraId="15F21B68" w14:textId="77777777" w:rsidR="00593E80" w:rsidRPr="00C92B18" w:rsidRDefault="00593E80" w:rsidP="00593E80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226A6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154D1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FBDB3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D6BD3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8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E316E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B1024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72459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A3A21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9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4EEFC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12213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4F55D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93E80" w:rsidRPr="00C92B18" w14:paraId="2FC42A86" w14:textId="77777777" w:rsidTr="00332B1F">
        <w:trPr>
          <w:trHeight w:val="313"/>
          <w:jc w:val="center"/>
        </w:trPr>
        <w:tc>
          <w:tcPr>
            <w:tcW w:w="43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6B4C62B" w14:textId="77777777" w:rsidR="00593E80" w:rsidRPr="00431179" w:rsidRDefault="00593E80" w:rsidP="00332B1F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</w:p>
          <w:p w14:paraId="30232C0D" w14:textId="77777777" w:rsidR="00593E80" w:rsidRPr="00431179" w:rsidRDefault="00593E80" w:rsidP="00332B1F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</w:p>
          <w:p w14:paraId="505DACB0" w14:textId="77777777" w:rsidR="00593E80" w:rsidRPr="00431179" w:rsidRDefault="00593E80" w:rsidP="00332B1F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</w:p>
          <w:p w14:paraId="34B6BE18" w14:textId="77777777" w:rsidR="00593E80" w:rsidRPr="00431179" w:rsidRDefault="00593E80" w:rsidP="00332B1F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431179">
              <w:rPr>
                <w:rFonts w:eastAsia="Times New Roman" w:cs="Times New Roman"/>
                <w:b/>
                <w:color w:val="000000"/>
                <w:szCs w:val="24"/>
              </w:rPr>
              <w:t>A</w:t>
            </w:r>
          </w:p>
          <w:p w14:paraId="61A7769C" w14:textId="77777777" w:rsidR="00593E80" w:rsidRPr="00431179" w:rsidRDefault="00593E80" w:rsidP="00332B1F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431179">
              <w:rPr>
                <w:rFonts w:eastAsia="Times New Roman" w:cs="Times New Roman"/>
                <w:b/>
                <w:color w:val="000000"/>
                <w:szCs w:val="24"/>
              </w:rPr>
              <w:t>C</w:t>
            </w:r>
          </w:p>
          <w:p w14:paraId="707E1AFB" w14:textId="77777777" w:rsidR="00593E80" w:rsidRPr="00431179" w:rsidRDefault="00593E80" w:rsidP="00332B1F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431179">
              <w:rPr>
                <w:rFonts w:eastAsia="Times New Roman" w:cs="Times New Roman"/>
                <w:b/>
                <w:color w:val="000000"/>
                <w:szCs w:val="24"/>
              </w:rPr>
              <w:t>T</w:t>
            </w:r>
          </w:p>
          <w:p w14:paraId="30DE06FF" w14:textId="77777777" w:rsidR="00593E80" w:rsidRPr="00431179" w:rsidRDefault="00593E80" w:rsidP="00332B1F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431179">
              <w:rPr>
                <w:rFonts w:eastAsia="Times New Roman" w:cs="Times New Roman"/>
                <w:b/>
                <w:color w:val="000000"/>
                <w:szCs w:val="24"/>
              </w:rPr>
              <w:t>U</w:t>
            </w:r>
          </w:p>
          <w:p w14:paraId="50BF2932" w14:textId="77777777" w:rsidR="00593E80" w:rsidRPr="00431179" w:rsidRDefault="00593E80" w:rsidP="00332B1F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431179">
              <w:rPr>
                <w:rFonts w:eastAsia="Times New Roman" w:cs="Times New Roman"/>
                <w:b/>
                <w:color w:val="000000"/>
                <w:szCs w:val="24"/>
              </w:rPr>
              <w:t>A</w:t>
            </w:r>
          </w:p>
          <w:p w14:paraId="509C44B8" w14:textId="77777777" w:rsidR="00593E80" w:rsidRPr="00431179" w:rsidRDefault="00593E80" w:rsidP="00332B1F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431179">
              <w:rPr>
                <w:rFonts w:eastAsia="Times New Roman" w:cs="Times New Roman"/>
                <w:b/>
                <w:color w:val="000000"/>
                <w:szCs w:val="24"/>
              </w:rPr>
              <w:t>L</w:t>
            </w:r>
          </w:p>
          <w:p w14:paraId="160533B8" w14:textId="77777777" w:rsidR="00593E80" w:rsidRPr="00431179" w:rsidRDefault="00593E80" w:rsidP="00332B1F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Cs w:val="24"/>
              </w:rPr>
            </w:pP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9DCA65" w14:textId="77777777" w:rsidR="00593E80" w:rsidRPr="00431179" w:rsidRDefault="00593E80" w:rsidP="00593E80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7899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6A7982" w14:textId="77777777" w:rsidR="00593E80" w:rsidRPr="00431179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 w:rsidRPr="00431179">
              <w:rPr>
                <w:rFonts w:eastAsia="Times New Roman" w:cs="Times New Roman"/>
                <w:b/>
                <w:bCs/>
                <w:color w:val="000000"/>
                <w:szCs w:val="24"/>
              </w:rPr>
              <w:t>PREDICTED</w:t>
            </w:r>
          </w:p>
        </w:tc>
      </w:tr>
      <w:tr w:rsidR="00593E80" w:rsidRPr="00C92B18" w14:paraId="154FCD97" w14:textId="77777777" w:rsidTr="00332B1F">
        <w:trPr>
          <w:gridAfter w:val="1"/>
          <w:wAfter w:w="6" w:type="dxa"/>
          <w:trHeight w:val="477"/>
          <w:jc w:val="center"/>
        </w:trPr>
        <w:tc>
          <w:tcPr>
            <w:tcW w:w="4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3A0164C" w14:textId="77777777" w:rsidR="00593E80" w:rsidRPr="00431179" w:rsidRDefault="00593E80" w:rsidP="00593E80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41D40" w14:textId="77777777" w:rsidR="00593E80" w:rsidRPr="00F50EEC" w:rsidRDefault="00593E80" w:rsidP="00593E80">
            <w:pP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 </w:t>
            </w:r>
            <w:r w:rsidRPr="00F50EEC">
              <w:rPr>
                <w:rFonts w:eastAsia="Times New Roman" w:cs="Times New Roman"/>
                <w:b/>
                <w:color w:val="000000"/>
                <w:szCs w:val="24"/>
              </w:rPr>
              <w:t>Digits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31092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Zero</w:t>
            </w:r>
          </w:p>
        </w:tc>
        <w:tc>
          <w:tcPr>
            <w:tcW w:w="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F6F4F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One</w:t>
            </w:r>
          </w:p>
        </w:tc>
        <w:tc>
          <w:tcPr>
            <w:tcW w:w="7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DDB00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Two</w:t>
            </w:r>
          </w:p>
        </w:tc>
        <w:tc>
          <w:tcPr>
            <w:tcW w:w="8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77CC5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Three</w:t>
            </w:r>
          </w:p>
        </w:tc>
        <w:tc>
          <w:tcPr>
            <w:tcW w:w="7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A6F61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Four</w:t>
            </w:r>
          </w:p>
        </w:tc>
        <w:tc>
          <w:tcPr>
            <w:tcW w:w="7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F9F99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Five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A95BC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Six</w:t>
            </w:r>
          </w:p>
        </w:tc>
        <w:tc>
          <w:tcPr>
            <w:tcW w:w="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F2F60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Seven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96D2A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Eight</w:t>
            </w:r>
          </w:p>
        </w:tc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D9E55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Nine</w:t>
            </w:r>
          </w:p>
        </w:tc>
      </w:tr>
      <w:tr w:rsidR="00593E80" w:rsidRPr="00C92B18" w14:paraId="114385F5" w14:textId="77777777" w:rsidTr="00332B1F">
        <w:trPr>
          <w:gridAfter w:val="1"/>
          <w:wAfter w:w="6" w:type="dxa"/>
          <w:trHeight w:val="385"/>
          <w:jc w:val="center"/>
        </w:trPr>
        <w:tc>
          <w:tcPr>
            <w:tcW w:w="4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18EE1DD" w14:textId="77777777" w:rsidR="00593E80" w:rsidRPr="00431179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1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BA41D" w14:textId="77777777" w:rsidR="00593E80" w:rsidRPr="00F9373A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Zero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3DBA8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35</w:t>
            </w:r>
            <w:r>
              <w:rPr>
                <w:rFonts w:eastAsia="Times New Roman" w:cs="Times New Roman"/>
                <w:color w:val="000000"/>
                <w:szCs w:val="24"/>
              </w:rPr>
              <w:t>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E7DD2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DA732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41510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8CFDE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B5550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4937C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AE971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A7562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60891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</w:tr>
      <w:tr w:rsidR="00593E80" w:rsidRPr="00C92B18" w14:paraId="3262B77E" w14:textId="77777777" w:rsidTr="00332B1F">
        <w:trPr>
          <w:gridAfter w:val="1"/>
          <w:wAfter w:w="6" w:type="dxa"/>
          <w:trHeight w:val="477"/>
          <w:jc w:val="center"/>
        </w:trPr>
        <w:tc>
          <w:tcPr>
            <w:tcW w:w="4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676D554" w14:textId="77777777" w:rsidR="00593E80" w:rsidRPr="00431179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1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2E2BC" w14:textId="77777777" w:rsidR="00593E80" w:rsidRPr="00F9373A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One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143BA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0131B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453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9D929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2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CD862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3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5DCF3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0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A3CB6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0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7C1DA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2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4705C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73AAE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32D6E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</w:tr>
      <w:tr w:rsidR="00593E80" w:rsidRPr="00C92B18" w14:paraId="56ECEAD3" w14:textId="77777777" w:rsidTr="00332B1F">
        <w:trPr>
          <w:gridAfter w:val="1"/>
          <w:wAfter w:w="6" w:type="dxa"/>
          <w:trHeight w:val="313"/>
          <w:jc w:val="center"/>
        </w:trPr>
        <w:tc>
          <w:tcPr>
            <w:tcW w:w="4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0263125" w14:textId="77777777" w:rsidR="00593E80" w:rsidRPr="00431179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1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82026" w14:textId="77777777" w:rsidR="00593E80" w:rsidRPr="00F9373A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Two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62521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B15DD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2A5F0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391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4BC55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2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9E20C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19FAE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0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7AE53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2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7975E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2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6DC98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4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99F31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1</w:t>
            </w:r>
          </w:p>
        </w:tc>
      </w:tr>
      <w:tr w:rsidR="00593E80" w:rsidRPr="00C92B18" w14:paraId="41D70BB0" w14:textId="77777777" w:rsidTr="00332B1F">
        <w:trPr>
          <w:gridAfter w:val="1"/>
          <w:wAfter w:w="6" w:type="dxa"/>
          <w:trHeight w:val="477"/>
          <w:jc w:val="center"/>
        </w:trPr>
        <w:tc>
          <w:tcPr>
            <w:tcW w:w="4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9F97A31" w14:textId="77777777" w:rsidR="00593E80" w:rsidRPr="00431179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1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185F6" w14:textId="77777777" w:rsidR="00593E80" w:rsidRPr="00F9373A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Three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D183E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7CF40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6A417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1D806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397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95DEF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5681F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86658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B2C30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B0EC5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1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27388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</w:tr>
      <w:tr w:rsidR="00593E80" w:rsidRPr="00C92B18" w14:paraId="3FC5B4AD" w14:textId="77777777" w:rsidTr="00332B1F">
        <w:trPr>
          <w:gridAfter w:val="1"/>
          <w:wAfter w:w="6" w:type="dxa"/>
          <w:trHeight w:val="371"/>
          <w:jc w:val="center"/>
        </w:trPr>
        <w:tc>
          <w:tcPr>
            <w:tcW w:w="4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1E82C43" w14:textId="77777777" w:rsidR="00593E80" w:rsidRPr="00431179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1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6F18F" w14:textId="77777777" w:rsidR="00593E80" w:rsidRPr="00F9373A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Four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DF875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15D91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F854D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9BE1B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ED133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391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C5EA1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71CCE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8EE43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981F7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1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BC3DD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</w:tr>
      <w:tr w:rsidR="00593E80" w:rsidRPr="00C92B18" w14:paraId="32FE6B22" w14:textId="77777777" w:rsidTr="00332B1F">
        <w:trPr>
          <w:gridAfter w:val="1"/>
          <w:wAfter w:w="6" w:type="dxa"/>
          <w:trHeight w:val="477"/>
          <w:jc w:val="center"/>
        </w:trPr>
        <w:tc>
          <w:tcPr>
            <w:tcW w:w="4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EB11DF4" w14:textId="77777777" w:rsidR="00593E80" w:rsidRPr="00431179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1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6C999" w14:textId="77777777" w:rsidR="00593E80" w:rsidRPr="00F9373A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Five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0AFA6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F4E92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5F3A8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14BDA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7992D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C28EB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343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A9A7C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55C18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ABE69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2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7BD1B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</w:tr>
      <w:tr w:rsidR="00593E80" w:rsidRPr="00C92B18" w14:paraId="17C36B65" w14:textId="77777777" w:rsidTr="00332B1F">
        <w:trPr>
          <w:gridAfter w:val="1"/>
          <w:wAfter w:w="6" w:type="dxa"/>
          <w:trHeight w:val="299"/>
          <w:jc w:val="center"/>
        </w:trPr>
        <w:tc>
          <w:tcPr>
            <w:tcW w:w="4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560C546" w14:textId="77777777" w:rsidR="00593E80" w:rsidRPr="00431179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1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D0B09" w14:textId="77777777" w:rsidR="00593E80" w:rsidRPr="00F9373A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Six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D34BA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CC952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40B1C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AED1C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7575C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F5EEE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9A9B3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371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01EAD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5CD5B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3F539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</w:tr>
      <w:tr w:rsidR="00593E80" w:rsidRPr="00C92B18" w14:paraId="5175B6B9" w14:textId="77777777" w:rsidTr="00332B1F">
        <w:trPr>
          <w:gridAfter w:val="1"/>
          <w:wAfter w:w="6" w:type="dxa"/>
          <w:trHeight w:val="477"/>
          <w:jc w:val="center"/>
        </w:trPr>
        <w:tc>
          <w:tcPr>
            <w:tcW w:w="4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EFBB372" w14:textId="77777777" w:rsidR="00593E80" w:rsidRPr="00431179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1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FE744" w14:textId="77777777" w:rsidR="00593E80" w:rsidRPr="00F9373A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Seven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80727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728C7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42A50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83EF8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465F8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8A592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4C102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D4403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418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72292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62212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</w:tr>
      <w:tr w:rsidR="00593E80" w:rsidRPr="00C92B18" w14:paraId="6F7373CC" w14:textId="77777777" w:rsidTr="00332B1F">
        <w:trPr>
          <w:gridAfter w:val="1"/>
          <w:wAfter w:w="6" w:type="dxa"/>
          <w:trHeight w:val="371"/>
          <w:jc w:val="center"/>
        </w:trPr>
        <w:tc>
          <w:tcPr>
            <w:tcW w:w="4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BEFBB2A" w14:textId="77777777" w:rsidR="00593E80" w:rsidRPr="00431179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1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BF993" w14:textId="77777777" w:rsidR="00593E80" w:rsidRPr="00F9373A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Eight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24289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F5C36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1404F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CF57C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26745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09802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46BAE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3BBDD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AFC54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397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F03D9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Cs w:val="24"/>
              </w:rPr>
              <w:t>0</w:t>
            </w:r>
          </w:p>
        </w:tc>
      </w:tr>
      <w:tr w:rsidR="00593E80" w:rsidRPr="00C92B18" w14:paraId="7A23F001" w14:textId="77777777" w:rsidTr="00332B1F">
        <w:trPr>
          <w:gridAfter w:val="1"/>
          <w:wAfter w:w="6" w:type="dxa"/>
          <w:trHeight w:val="477"/>
          <w:jc w:val="center"/>
        </w:trPr>
        <w:tc>
          <w:tcPr>
            <w:tcW w:w="43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E3C64" w14:textId="77777777" w:rsidR="00593E80" w:rsidRPr="00431179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</w:p>
        </w:tc>
        <w:tc>
          <w:tcPr>
            <w:tcW w:w="11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F95BA" w14:textId="77777777" w:rsidR="00593E80" w:rsidRPr="00F9373A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Nine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FF2C2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0F5CA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3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1FCDA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0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E396D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1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DB262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144C0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Cs w:val="24"/>
              </w:rPr>
              <w:t>4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749D9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2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8EA58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3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2E3A5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color w:val="FF0000"/>
                <w:szCs w:val="24"/>
              </w:rPr>
              <w:t>4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41B31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395</w:t>
            </w:r>
          </w:p>
        </w:tc>
      </w:tr>
    </w:tbl>
    <w:p w14:paraId="4FBB41F6" w14:textId="77777777" w:rsidR="00593E80" w:rsidRDefault="00593E80" w:rsidP="00593E80"/>
    <w:p w14:paraId="4443B95B" w14:textId="77777777" w:rsidR="004E06FB" w:rsidRDefault="004E06FB" w:rsidP="00593E80"/>
    <w:p w14:paraId="5DDE4DE9" w14:textId="752AAA11" w:rsidR="00593E80" w:rsidRDefault="00593E80" w:rsidP="00593E8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59BA71D" wp14:editId="3F66C28D">
                <wp:simplePos x="0" y="0"/>
                <wp:positionH relativeFrom="margin">
                  <wp:align>right</wp:align>
                </wp:positionH>
                <wp:positionV relativeFrom="paragraph">
                  <wp:posOffset>329565</wp:posOffset>
                </wp:positionV>
                <wp:extent cx="5943600" cy="390525"/>
                <wp:effectExtent l="0" t="0" r="0" b="952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35A536" w14:textId="6FAAD7E5" w:rsidR="00593E80" w:rsidRDefault="00593E80" w:rsidP="00593E80">
                            <w:r>
                              <w:rPr>
                                <w:sz w:val="18"/>
                              </w:rPr>
                              <w:t>Table 4</w:t>
                            </w:r>
                            <w:r w:rsidR="004E06FB">
                              <w:rPr>
                                <w:sz w:val="18"/>
                              </w:rPr>
                              <w:t xml:space="preserve"> (below):</w:t>
                            </w:r>
                            <w:r w:rsidRPr="000213EB">
                              <w:rPr>
                                <w:sz w:val="14"/>
                              </w:rPr>
                              <w:t xml:space="preserve"> </w:t>
                            </w:r>
                            <w:r w:rsidRPr="000213EB">
                              <w:rPr>
                                <w:sz w:val="18"/>
                              </w:rPr>
                              <w:t xml:space="preserve">Final Configuration Matrix </w:t>
                            </w:r>
                            <w:r>
                              <w:rPr>
                                <w:sz w:val="20"/>
                                <w:szCs w:val="24"/>
                              </w:rPr>
                              <w:t>between the actual &amp; predicted labels for</w:t>
                            </w:r>
                            <w:r w:rsidRPr="000213EB">
                              <w:rPr>
                                <w:sz w:val="18"/>
                              </w:rPr>
                              <w:t xml:space="preserve"> Testing Data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0213EB">
                              <w:rPr>
                                <w:sz w:val="18"/>
                              </w:rPr>
                              <w:t xml:space="preserve">(Over All 1000 </w:t>
                            </w:r>
                            <w:r w:rsidRPr="004B7CD0">
                              <w:rPr>
                                <w:sz w:val="18"/>
                              </w:rPr>
                              <w:t>Testing Points)</w:t>
                            </w:r>
                            <w:r w:rsidR="004E06FB">
                              <w:rPr>
                                <w:sz w:val="18"/>
                              </w:rPr>
                              <w:t xml:space="preserve"> </w:t>
                            </w:r>
                            <w:r w:rsidR="004E06FB" w:rsidRPr="004E06FB">
                              <w:rPr>
                                <w:b/>
                                <w:sz w:val="18"/>
                                <w:szCs w:val="18"/>
                              </w:rPr>
                              <w:t>(problem 1 from HOMEWORK 3)</w:t>
                            </w:r>
                          </w:p>
                          <w:p w14:paraId="270FEDFF" w14:textId="77777777" w:rsidR="00593E80" w:rsidRPr="000213EB" w:rsidRDefault="00593E80" w:rsidP="00593E80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BA71D" id="_x0000_s1027" type="#_x0000_t202" style="position:absolute;margin-left:416.8pt;margin-top:25.95pt;width:468pt;height:30.75pt;z-index:251662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" stroked="f">
                <v:textbox>
                  <w:txbxContent>
                    <w:p w14:paraId="6A35A536" w14:textId="6FAAD7E5" w:rsidR="00593E80" w:rsidRDefault="00593E80" w:rsidP="00593E80">
                      <w:r>
                        <w:rPr>
                          <w:sz w:val="18"/>
                        </w:rPr>
                        <w:t>Table 4</w:t>
                      </w:r>
                      <w:r w:rsidR="004E06FB">
                        <w:rPr>
                          <w:sz w:val="18"/>
                        </w:rPr>
                        <w:t xml:space="preserve"> (below):</w:t>
                      </w:r>
                      <w:r w:rsidRPr="000213EB">
                        <w:rPr>
                          <w:sz w:val="14"/>
                        </w:rPr>
                        <w:t xml:space="preserve"> </w:t>
                      </w:r>
                      <w:r w:rsidRPr="000213EB">
                        <w:rPr>
                          <w:sz w:val="18"/>
                        </w:rPr>
                        <w:t xml:space="preserve">Final Configuration Matrix </w:t>
                      </w:r>
                      <w:r>
                        <w:rPr>
                          <w:sz w:val="20"/>
                          <w:szCs w:val="24"/>
                        </w:rPr>
                        <w:t>between the actual &amp; predicted labels for</w:t>
                      </w:r>
                      <w:r w:rsidRPr="000213EB">
                        <w:rPr>
                          <w:sz w:val="18"/>
                        </w:rPr>
                        <w:t xml:space="preserve"> Testing Data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0213EB">
                        <w:rPr>
                          <w:sz w:val="18"/>
                        </w:rPr>
                        <w:t xml:space="preserve">(Over All 1000 </w:t>
                      </w:r>
                      <w:r w:rsidRPr="004B7CD0">
                        <w:rPr>
                          <w:sz w:val="18"/>
                        </w:rPr>
                        <w:t>Testing Points)</w:t>
                      </w:r>
                      <w:r w:rsidR="004E06FB">
                        <w:rPr>
                          <w:sz w:val="18"/>
                        </w:rPr>
                        <w:t xml:space="preserve"> </w:t>
                      </w:r>
                      <w:r w:rsidR="004E06FB" w:rsidRPr="004E06FB">
                        <w:rPr>
                          <w:b/>
                          <w:sz w:val="18"/>
                          <w:szCs w:val="18"/>
                        </w:rPr>
                        <w:t>(problem 1 from HOMEWORK 3)</w:t>
                      </w:r>
                    </w:p>
                    <w:p w14:paraId="270FEDFF" w14:textId="77777777" w:rsidR="00593E80" w:rsidRPr="000213EB" w:rsidRDefault="00593E80" w:rsidP="00593E80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W w:w="7811" w:type="dxa"/>
        <w:jc w:val="center"/>
        <w:tblLook w:val="04A0" w:firstRow="1" w:lastRow="0" w:firstColumn="1" w:lastColumn="0" w:noHBand="0" w:noVBand="1"/>
      </w:tblPr>
      <w:tblGrid>
        <w:gridCol w:w="373"/>
        <w:gridCol w:w="960"/>
        <w:gridCol w:w="666"/>
        <w:gridCol w:w="628"/>
        <w:gridCol w:w="643"/>
        <w:gridCol w:w="791"/>
        <w:gridCol w:w="670"/>
        <w:gridCol w:w="620"/>
        <w:gridCol w:w="630"/>
        <w:gridCol w:w="814"/>
        <w:gridCol w:w="718"/>
        <w:gridCol w:w="683"/>
      </w:tblGrid>
      <w:tr w:rsidR="00593E80" w:rsidRPr="00E50B38" w14:paraId="048C4A86" w14:textId="77777777" w:rsidTr="00593E80">
        <w:trPr>
          <w:trHeight w:val="300"/>
          <w:jc w:val="center"/>
        </w:trPr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</w:tcPr>
          <w:p w14:paraId="345FD1CA" w14:textId="77777777" w:rsidR="00593E80" w:rsidRPr="00E50B38" w:rsidRDefault="00593E80" w:rsidP="00593E80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00CAC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2F79B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1B5F9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EE1ED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E4473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4B34A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EEA9C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B3C83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D3F42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0C6BA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4C23B" w14:textId="77777777" w:rsidR="00593E80" w:rsidRPr="00F9373A" w:rsidRDefault="00593E80" w:rsidP="00593E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593E80" w:rsidRPr="00E50B38" w14:paraId="0467DE0B" w14:textId="77777777" w:rsidTr="00593E80">
        <w:trPr>
          <w:trHeight w:val="197"/>
          <w:jc w:val="center"/>
        </w:trPr>
        <w:tc>
          <w:tcPr>
            <w:tcW w:w="82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513982D" w14:textId="77777777" w:rsidR="00593E80" w:rsidRPr="00E50B38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</w:p>
          <w:p w14:paraId="2BC1B13E" w14:textId="77777777" w:rsidR="00593E80" w:rsidRPr="00E50B38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</w:p>
          <w:p w14:paraId="40B96885" w14:textId="77777777" w:rsidR="00593E80" w:rsidRPr="00E50B38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</w:p>
          <w:p w14:paraId="23EB9DB8" w14:textId="77777777" w:rsidR="00593E80" w:rsidRPr="00E50B38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A</w:t>
            </w:r>
          </w:p>
          <w:p w14:paraId="210E68CC" w14:textId="77777777" w:rsidR="00593E80" w:rsidRPr="00E50B38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C</w:t>
            </w:r>
          </w:p>
          <w:p w14:paraId="40D7227E" w14:textId="77777777" w:rsidR="00593E80" w:rsidRPr="00E50B38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T</w:t>
            </w:r>
          </w:p>
          <w:p w14:paraId="18530116" w14:textId="77777777" w:rsidR="00593E80" w:rsidRPr="00E50B38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U</w:t>
            </w:r>
          </w:p>
          <w:p w14:paraId="435D5D24" w14:textId="77777777" w:rsidR="00593E80" w:rsidRPr="00E50B38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A</w:t>
            </w:r>
          </w:p>
          <w:p w14:paraId="6FCB1819" w14:textId="77777777" w:rsidR="00593E80" w:rsidRPr="00E50B38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L</w:t>
            </w:r>
          </w:p>
          <w:p w14:paraId="5D68781B" w14:textId="77777777" w:rsidR="00593E80" w:rsidRPr="00E50B38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D49BEC" w14:textId="77777777" w:rsidR="00593E80" w:rsidRPr="00E50B38" w:rsidRDefault="00593E80" w:rsidP="00593E80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02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6E66BA" w14:textId="77777777" w:rsidR="00593E80" w:rsidRPr="00E50B38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PREDICTED</w:t>
            </w:r>
          </w:p>
        </w:tc>
      </w:tr>
      <w:tr w:rsidR="00593E80" w:rsidRPr="00E50B38" w14:paraId="6A6118C9" w14:textId="77777777" w:rsidTr="00593E80">
        <w:trPr>
          <w:trHeight w:val="300"/>
          <w:jc w:val="center"/>
        </w:trPr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FBDF1D6" w14:textId="77777777" w:rsidR="00593E80" w:rsidRPr="00E50B38" w:rsidRDefault="00593E80" w:rsidP="00593E80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36E2A" w14:textId="77777777" w:rsidR="00593E80" w:rsidRPr="00F50EEC" w:rsidRDefault="00593E80" w:rsidP="00593E80">
            <w:pP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  <w:r w:rsidRPr="00F50EEC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Digits</w:t>
            </w:r>
          </w:p>
        </w:tc>
        <w:tc>
          <w:tcPr>
            <w:tcW w:w="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62FC8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Zero</w:t>
            </w:r>
          </w:p>
        </w:tc>
        <w:tc>
          <w:tcPr>
            <w:tcW w:w="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3BC0F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One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27253" w14:textId="77777777" w:rsidR="00593E80" w:rsidRPr="00F9373A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Two</w:t>
            </w:r>
          </w:p>
        </w:tc>
        <w:tc>
          <w:tcPr>
            <w:tcW w:w="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8C30E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Three</w:t>
            </w:r>
          </w:p>
        </w:tc>
        <w:tc>
          <w:tcPr>
            <w:tcW w:w="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FAEF3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Four</w:t>
            </w:r>
          </w:p>
        </w:tc>
        <w:tc>
          <w:tcPr>
            <w:tcW w:w="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78953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Five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C2851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Six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38C3D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Seven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7A75A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Eight</w:t>
            </w:r>
          </w:p>
        </w:tc>
        <w:tc>
          <w:tcPr>
            <w:tcW w:w="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BDB19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Nine</w:t>
            </w:r>
          </w:p>
        </w:tc>
      </w:tr>
      <w:tr w:rsidR="00593E80" w:rsidRPr="00E50B38" w14:paraId="3C3C5AA5" w14:textId="77777777" w:rsidTr="00593E80">
        <w:trPr>
          <w:trHeight w:val="242"/>
          <w:jc w:val="center"/>
        </w:trPr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A00B488" w14:textId="77777777" w:rsidR="00593E80" w:rsidRPr="00E50B38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A9341" w14:textId="77777777" w:rsidR="00593E80" w:rsidRPr="00F9373A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Zero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01A41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96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BE9FB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C2F22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8E2E1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475B5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45B6D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420B1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6F3B4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00C38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1934A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593E80" w:rsidRPr="00E50B38" w14:paraId="095A6736" w14:textId="77777777" w:rsidTr="00593E80">
        <w:trPr>
          <w:trHeight w:val="300"/>
          <w:jc w:val="center"/>
        </w:trPr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26E40D5" w14:textId="77777777" w:rsidR="00593E80" w:rsidRPr="00E50B38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A23DE" w14:textId="77777777" w:rsidR="00593E80" w:rsidRPr="00F9373A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One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EB220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42B20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738A1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42F56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8CE95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sz w:val="24"/>
                <w:szCs w:val="24"/>
              </w:rPr>
              <w:t>0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A09E3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A288D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26FF5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DCF76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CCA52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593E80" w:rsidRPr="00E50B38" w14:paraId="5BBFF5AA" w14:textId="77777777" w:rsidTr="00593E80">
        <w:trPr>
          <w:trHeight w:val="197"/>
          <w:jc w:val="center"/>
        </w:trPr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C3637AA" w14:textId="77777777" w:rsidR="00593E80" w:rsidRPr="00E50B38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265AC" w14:textId="77777777" w:rsidR="00593E80" w:rsidRPr="00F9373A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Two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36D7F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9373A">
              <w:rPr>
                <w:rFonts w:eastAsia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C7E46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FF0000"/>
                <w:sz w:val="24"/>
                <w:szCs w:val="24"/>
              </w:rPr>
              <w:t>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514CD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105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BE05B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>
              <w:rPr>
                <w:rFonts w:eastAsia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ABB68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3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44F09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>
              <w:rPr>
                <w:rFonts w:eastAsia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8E656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>
              <w:rPr>
                <w:rFonts w:eastAsia="Times New Roman" w:cs="Times New Roman"/>
                <w:color w:val="FF0000"/>
                <w:sz w:val="24"/>
                <w:szCs w:val="24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93175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B2288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2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88AC1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1</w:t>
            </w:r>
          </w:p>
        </w:tc>
      </w:tr>
      <w:tr w:rsidR="00593E80" w:rsidRPr="00E50B38" w14:paraId="0E8F3DC9" w14:textId="77777777" w:rsidTr="00593E80">
        <w:trPr>
          <w:trHeight w:val="300"/>
          <w:jc w:val="center"/>
        </w:trPr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E4055A5" w14:textId="77777777" w:rsidR="00593E80" w:rsidRPr="00E50B38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28172" w14:textId="77777777" w:rsidR="00593E80" w:rsidRPr="00F9373A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Three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CB87A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DCD6D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EB5C7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04B56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91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71D59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DC9F5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981B0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113EE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666E1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5A247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593E80" w:rsidRPr="00E50B38" w14:paraId="4CC288B7" w14:textId="77777777" w:rsidTr="00593E80">
        <w:trPr>
          <w:trHeight w:val="233"/>
          <w:jc w:val="center"/>
        </w:trPr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8420025" w14:textId="77777777" w:rsidR="00593E80" w:rsidRPr="00E50B38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C40CB" w14:textId="77777777" w:rsidR="00593E80" w:rsidRPr="00F9373A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Four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E6BCE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AC9A7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6E369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F0185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A2502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102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A8176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56D80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694F9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E0D9F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D354D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593E80" w:rsidRPr="00E50B38" w14:paraId="7C787511" w14:textId="77777777" w:rsidTr="00593E80">
        <w:trPr>
          <w:trHeight w:val="300"/>
          <w:jc w:val="center"/>
        </w:trPr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E03A1BB" w14:textId="77777777" w:rsidR="00593E80" w:rsidRPr="00E50B38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06730" w14:textId="77777777" w:rsidR="00593E80" w:rsidRPr="00F9373A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Five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377A0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11123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B47A7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8A6A2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D944D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F4D0D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91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BC7F6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2F2D9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B3770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A9DE8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593E80" w:rsidRPr="00E50B38" w14:paraId="41F04E74" w14:textId="77777777" w:rsidTr="00593E80">
        <w:trPr>
          <w:trHeight w:val="188"/>
          <w:jc w:val="center"/>
        </w:trPr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42FF853" w14:textId="77777777" w:rsidR="00593E80" w:rsidRPr="00E50B38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65867" w14:textId="77777777" w:rsidR="00593E80" w:rsidRPr="00F9373A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Six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A2F80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D114D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D7B9B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BD1D5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DC122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6E648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D2317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80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7CF0C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EC0D8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9153A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593E80" w:rsidRPr="00E50B38" w14:paraId="760580D2" w14:textId="77777777" w:rsidTr="00593E80">
        <w:trPr>
          <w:trHeight w:val="300"/>
          <w:jc w:val="center"/>
        </w:trPr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AFE7FB3" w14:textId="77777777" w:rsidR="00593E80" w:rsidRPr="00E50B38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5BB69" w14:textId="77777777" w:rsidR="00593E80" w:rsidRPr="00F9373A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Seven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38CA0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6BC07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83395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FA934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B1412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4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DCAC2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8549C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2C03D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80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59649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35C38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593E80" w:rsidRPr="00E50B38" w14:paraId="69EB1E8F" w14:textId="77777777" w:rsidTr="00593E80">
        <w:trPr>
          <w:trHeight w:val="233"/>
          <w:jc w:val="center"/>
        </w:trPr>
        <w:tc>
          <w:tcPr>
            <w:tcW w:w="82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C2BE622" w14:textId="77777777" w:rsidR="00593E80" w:rsidRPr="00E50B38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896AB" w14:textId="77777777" w:rsidR="00593E80" w:rsidRPr="00F9373A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Eight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902AC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F9373A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8778C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F0176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2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7F045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2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97032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2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1DB92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14CB9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>
              <w:rPr>
                <w:rFonts w:eastAsia="Times New Roman" w:cs="Times New Roman"/>
                <w:color w:val="FF0000"/>
                <w:sz w:val="24"/>
                <w:szCs w:val="24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9497F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>
              <w:rPr>
                <w:rFonts w:eastAsia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56360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76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25CB4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FF0000"/>
                <w:sz w:val="24"/>
                <w:szCs w:val="24"/>
              </w:rPr>
              <w:t>0</w:t>
            </w:r>
          </w:p>
        </w:tc>
      </w:tr>
      <w:tr w:rsidR="00593E80" w:rsidRPr="00E50B38" w14:paraId="5F4AB98F" w14:textId="77777777" w:rsidTr="00593E80">
        <w:trPr>
          <w:trHeight w:val="300"/>
          <w:jc w:val="center"/>
        </w:trPr>
        <w:tc>
          <w:tcPr>
            <w:tcW w:w="82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0447D" w14:textId="77777777" w:rsidR="00593E80" w:rsidRPr="00E50B38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07456" w14:textId="77777777" w:rsidR="00593E80" w:rsidRPr="00F9373A" w:rsidRDefault="00593E80" w:rsidP="00593E80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Nine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BC3B5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FE6FF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DA260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AF957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2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C6EDA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3</w:t>
            </w: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5586B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DD5B1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BB274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9ED19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FF0000"/>
                <w:sz w:val="24"/>
                <w:szCs w:val="24"/>
              </w:rPr>
            </w:pPr>
            <w:r w:rsidRPr="00E50B38">
              <w:rPr>
                <w:rFonts w:eastAsia="Times New Roman" w:cs="Times New Roman"/>
                <w:color w:val="FF0000"/>
                <w:sz w:val="24"/>
                <w:szCs w:val="24"/>
              </w:rPr>
              <w:t>2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9B391" w14:textId="77777777" w:rsidR="00593E80" w:rsidRPr="00F9373A" w:rsidRDefault="00593E80" w:rsidP="00593E80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97</w:t>
            </w:r>
          </w:p>
        </w:tc>
      </w:tr>
    </w:tbl>
    <w:p w14:paraId="50BD94C4" w14:textId="77777777" w:rsidR="00593E80" w:rsidRDefault="00593E80" w:rsidP="00593E80">
      <w:pPr>
        <w:rPr>
          <w:noProof/>
        </w:rPr>
      </w:pPr>
    </w:p>
    <w:p w14:paraId="1400F9AC" w14:textId="77777777" w:rsidR="00593E80" w:rsidRDefault="00593E80" w:rsidP="00593E80">
      <w:pPr>
        <w:rPr>
          <w:noProof/>
        </w:rPr>
      </w:pPr>
    </w:p>
    <w:p w14:paraId="2535B455" w14:textId="77777777" w:rsidR="00593E80" w:rsidRDefault="00593E80" w:rsidP="00097AC6">
      <w:pPr>
        <w:spacing w:after="0" w:line="240" w:lineRule="auto"/>
        <w:jc w:val="both"/>
        <w:rPr>
          <w:sz w:val="24"/>
        </w:rPr>
      </w:pPr>
    </w:p>
    <w:p w14:paraId="5B9ADBFD" w14:textId="5EF66E8C" w:rsidR="009C1CF8" w:rsidRDefault="009C1CF8" w:rsidP="00097AC6">
      <w:pPr>
        <w:spacing w:after="0" w:line="240" w:lineRule="auto"/>
        <w:jc w:val="both"/>
        <w:rPr>
          <w:sz w:val="24"/>
        </w:rPr>
      </w:pPr>
    </w:p>
    <w:p w14:paraId="2EFBD171" w14:textId="0D9EBB10" w:rsidR="009C1CF8" w:rsidRDefault="009C1CF8" w:rsidP="00097AC6">
      <w:pPr>
        <w:spacing w:after="0" w:line="240" w:lineRule="auto"/>
        <w:jc w:val="both"/>
        <w:rPr>
          <w:sz w:val="24"/>
        </w:rPr>
      </w:pPr>
    </w:p>
    <w:p w14:paraId="1D7B1494" w14:textId="15D13B59" w:rsidR="009C1CF8" w:rsidRDefault="009C1CF8" w:rsidP="00097AC6">
      <w:pPr>
        <w:spacing w:after="0" w:line="240" w:lineRule="auto"/>
        <w:jc w:val="both"/>
        <w:rPr>
          <w:sz w:val="24"/>
        </w:rPr>
      </w:pPr>
    </w:p>
    <w:p w14:paraId="16DE870C" w14:textId="71EF964C" w:rsidR="009C1CF8" w:rsidRDefault="009C1CF8" w:rsidP="00097AC6">
      <w:pPr>
        <w:spacing w:after="0" w:line="240" w:lineRule="auto"/>
        <w:jc w:val="both"/>
        <w:rPr>
          <w:sz w:val="24"/>
        </w:rPr>
      </w:pPr>
    </w:p>
    <w:p w14:paraId="0F65D1A1" w14:textId="5027D63E" w:rsidR="009C1CF8" w:rsidRDefault="009C1CF8" w:rsidP="00097AC6">
      <w:pPr>
        <w:spacing w:after="0" w:line="240" w:lineRule="auto"/>
        <w:jc w:val="both"/>
        <w:rPr>
          <w:sz w:val="24"/>
        </w:rPr>
      </w:pPr>
    </w:p>
    <w:p w14:paraId="2352F0AD" w14:textId="3FE7E2C2" w:rsidR="009C1CF8" w:rsidRDefault="009C1CF8" w:rsidP="00097AC6">
      <w:pPr>
        <w:spacing w:after="0" w:line="240" w:lineRule="auto"/>
        <w:jc w:val="both"/>
        <w:rPr>
          <w:sz w:val="24"/>
        </w:rPr>
      </w:pPr>
    </w:p>
    <w:p w14:paraId="3DF2F203" w14:textId="2C3B2625" w:rsidR="009C1CF8" w:rsidRDefault="009C1CF8" w:rsidP="00097AC6">
      <w:pPr>
        <w:spacing w:after="0" w:line="240" w:lineRule="auto"/>
        <w:jc w:val="both"/>
        <w:rPr>
          <w:sz w:val="24"/>
        </w:rPr>
      </w:pPr>
    </w:p>
    <w:p w14:paraId="74333719" w14:textId="6BD5BC3B" w:rsidR="009C1CF8" w:rsidRDefault="009C1CF8" w:rsidP="00097AC6">
      <w:pPr>
        <w:spacing w:after="0" w:line="240" w:lineRule="auto"/>
        <w:jc w:val="both"/>
        <w:rPr>
          <w:sz w:val="24"/>
        </w:rPr>
      </w:pPr>
    </w:p>
    <w:p w14:paraId="01A310E8" w14:textId="67CC564A" w:rsidR="009C1CF8" w:rsidRDefault="009C1CF8" w:rsidP="00097AC6">
      <w:pPr>
        <w:spacing w:after="0" w:line="240" w:lineRule="auto"/>
        <w:jc w:val="both"/>
        <w:rPr>
          <w:sz w:val="24"/>
        </w:rPr>
      </w:pPr>
    </w:p>
    <w:p w14:paraId="25175610" w14:textId="0B4D6873" w:rsidR="009C1CF8" w:rsidRDefault="009C1CF8" w:rsidP="00097AC6">
      <w:pPr>
        <w:spacing w:after="0" w:line="240" w:lineRule="auto"/>
        <w:jc w:val="both"/>
        <w:rPr>
          <w:sz w:val="24"/>
        </w:rPr>
      </w:pPr>
    </w:p>
    <w:p w14:paraId="33ACC5F1" w14:textId="063270F1" w:rsidR="009C1CF8" w:rsidRDefault="009C1CF8" w:rsidP="00097AC6">
      <w:pPr>
        <w:spacing w:after="0" w:line="240" w:lineRule="auto"/>
        <w:jc w:val="both"/>
        <w:rPr>
          <w:sz w:val="24"/>
        </w:rPr>
      </w:pPr>
    </w:p>
    <w:p w14:paraId="58237E7A" w14:textId="64B7FF9C" w:rsidR="009C1CF8" w:rsidRDefault="009C1CF8" w:rsidP="00097AC6">
      <w:pPr>
        <w:spacing w:after="0" w:line="240" w:lineRule="auto"/>
        <w:jc w:val="both"/>
        <w:rPr>
          <w:sz w:val="24"/>
        </w:rPr>
      </w:pPr>
    </w:p>
    <w:p w14:paraId="01D5F617" w14:textId="084E91D9" w:rsidR="009C1CF8" w:rsidRDefault="009C1CF8" w:rsidP="00097AC6">
      <w:pPr>
        <w:spacing w:after="0" w:line="240" w:lineRule="auto"/>
        <w:jc w:val="both"/>
        <w:rPr>
          <w:sz w:val="24"/>
        </w:rPr>
      </w:pPr>
    </w:p>
    <w:p w14:paraId="493DDBDE" w14:textId="6528C0A8" w:rsidR="009C1CF8" w:rsidRDefault="009C1CF8" w:rsidP="00097AC6">
      <w:pPr>
        <w:spacing w:after="0" w:line="240" w:lineRule="auto"/>
        <w:jc w:val="both"/>
        <w:rPr>
          <w:sz w:val="24"/>
        </w:rPr>
      </w:pPr>
    </w:p>
    <w:p w14:paraId="6773E8F6" w14:textId="64BD0FD7" w:rsidR="009C1CF8" w:rsidRDefault="009C1CF8" w:rsidP="00097AC6">
      <w:pPr>
        <w:spacing w:after="0" w:line="240" w:lineRule="auto"/>
        <w:jc w:val="both"/>
        <w:rPr>
          <w:sz w:val="24"/>
        </w:rPr>
      </w:pPr>
    </w:p>
    <w:p w14:paraId="44158937" w14:textId="093DE238" w:rsidR="009C1CF8" w:rsidRDefault="009C1CF8" w:rsidP="00097AC6">
      <w:pPr>
        <w:spacing w:after="0" w:line="240" w:lineRule="auto"/>
        <w:jc w:val="both"/>
        <w:rPr>
          <w:sz w:val="24"/>
        </w:rPr>
      </w:pPr>
    </w:p>
    <w:p w14:paraId="261C2CA7" w14:textId="77777777" w:rsidR="009C1CF8" w:rsidRDefault="009C1CF8" w:rsidP="00097AC6">
      <w:pPr>
        <w:spacing w:after="0" w:line="240" w:lineRule="auto"/>
        <w:jc w:val="both"/>
        <w:rPr>
          <w:sz w:val="24"/>
        </w:rPr>
      </w:pPr>
    </w:p>
    <w:p w14:paraId="4516AEAF" w14:textId="77777777" w:rsidR="00097AC6" w:rsidRDefault="00097AC6" w:rsidP="00097AC6">
      <w:pPr>
        <w:spacing w:after="0" w:line="240" w:lineRule="auto"/>
        <w:jc w:val="both"/>
        <w:rPr>
          <w:sz w:val="24"/>
        </w:rPr>
      </w:pPr>
    </w:p>
    <w:sectPr w:rsidR="00097AC6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682F3F" w14:textId="77777777" w:rsidR="00F30487" w:rsidRDefault="00F30487" w:rsidP="00325F2C">
      <w:pPr>
        <w:spacing w:after="0" w:line="240" w:lineRule="auto"/>
      </w:pPr>
      <w:r>
        <w:separator/>
      </w:r>
    </w:p>
  </w:endnote>
  <w:endnote w:type="continuationSeparator" w:id="0">
    <w:p w14:paraId="78B27D49" w14:textId="77777777" w:rsidR="00F30487" w:rsidRDefault="00F30487" w:rsidP="00325F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82538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AFA064" w14:textId="77777777" w:rsidR="00593E80" w:rsidRDefault="00593E8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5FA8CB3B" w14:textId="77777777" w:rsidR="00593E80" w:rsidRDefault="00593E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52B828" w14:textId="77777777" w:rsidR="00F30487" w:rsidRDefault="00F30487" w:rsidP="00325F2C">
      <w:pPr>
        <w:spacing w:after="0" w:line="240" w:lineRule="auto"/>
      </w:pPr>
      <w:r>
        <w:separator/>
      </w:r>
    </w:p>
  </w:footnote>
  <w:footnote w:type="continuationSeparator" w:id="0">
    <w:p w14:paraId="60013953" w14:textId="77777777" w:rsidR="00F30487" w:rsidRDefault="00F30487" w:rsidP="00325F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B80049" w14:textId="77777777" w:rsidR="00593E80" w:rsidRDefault="00593E80">
    <w:pPr>
      <w:pStyle w:val="Header"/>
    </w:pPr>
    <w:r>
      <w:t>Name: Kishan Sarpangala</w:t>
    </w:r>
  </w:p>
  <w:p w14:paraId="5BEFA39F" w14:textId="77777777" w:rsidR="00593E80" w:rsidRDefault="00593E80">
    <w:pPr>
      <w:pStyle w:val="Header"/>
    </w:pPr>
    <w:r>
      <w:t xml:space="preserve">Student Number: </w:t>
    </w:r>
    <w:proofErr w:type="spellStart"/>
    <w:r>
      <w:t>sarpankn</w:t>
    </w:r>
    <w:proofErr w:type="spellEnd"/>
  </w:p>
  <w:p w14:paraId="1364EE56" w14:textId="77777777" w:rsidR="00593E80" w:rsidRDefault="00593E80">
    <w:pPr>
      <w:pStyle w:val="Header"/>
    </w:pPr>
    <w:r>
      <w:t>M Number: M04307966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A000E"/>
    <w:multiLevelType w:val="hybridMultilevel"/>
    <w:tmpl w:val="72DCE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4A5B58"/>
    <w:multiLevelType w:val="hybridMultilevel"/>
    <w:tmpl w:val="0F3AA6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D097D24"/>
    <w:multiLevelType w:val="hybridMultilevel"/>
    <w:tmpl w:val="461ADE14"/>
    <w:lvl w:ilvl="0" w:tplc="5DA27B36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382885"/>
    <w:multiLevelType w:val="hybridMultilevel"/>
    <w:tmpl w:val="C3B6CE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415C6D"/>
    <w:multiLevelType w:val="hybridMultilevel"/>
    <w:tmpl w:val="1A26A9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62A4448"/>
    <w:multiLevelType w:val="hybridMultilevel"/>
    <w:tmpl w:val="2DA2EC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70381C"/>
    <w:multiLevelType w:val="hybridMultilevel"/>
    <w:tmpl w:val="11A085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3"/>
  </w:num>
  <w:num w:numId="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5F2C"/>
    <w:rsid w:val="00011F44"/>
    <w:rsid w:val="000145D2"/>
    <w:rsid w:val="0001485A"/>
    <w:rsid w:val="0001653C"/>
    <w:rsid w:val="000213EB"/>
    <w:rsid w:val="000438F8"/>
    <w:rsid w:val="000459BD"/>
    <w:rsid w:val="00045B2F"/>
    <w:rsid w:val="00065299"/>
    <w:rsid w:val="00070CCD"/>
    <w:rsid w:val="00073E64"/>
    <w:rsid w:val="0007439B"/>
    <w:rsid w:val="000772C4"/>
    <w:rsid w:val="00091EC5"/>
    <w:rsid w:val="00097AC6"/>
    <w:rsid w:val="000B0380"/>
    <w:rsid w:val="000B192A"/>
    <w:rsid w:val="000B54B8"/>
    <w:rsid w:val="000C4C5B"/>
    <w:rsid w:val="000D2FEB"/>
    <w:rsid w:val="000D7CE0"/>
    <w:rsid w:val="000F137F"/>
    <w:rsid w:val="00100C16"/>
    <w:rsid w:val="00115263"/>
    <w:rsid w:val="00130156"/>
    <w:rsid w:val="00137CFF"/>
    <w:rsid w:val="001400E0"/>
    <w:rsid w:val="00156EF2"/>
    <w:rsid w:val="00162DEA"/>
    <w:rsid w:val="00173534"/>
    <w:rsid w:val="0018728B"/>
    <w:rsid w:val="001946DD"/>
    <w:rsid w:val="001A5D5D"/>
    <w:rsid w:val="001D5ED6"/>
    <w:rsid w:val="001E19E5"/>
    <w:rsid w:val="001E5AE8"/>
    <w:rsid w:val="0021505B"/>
    <w:rsid w:val="00223AFA"/>
    <w:rsid w:val="00242C91"/>
    <w:rsid w:val="002712BA"/>
    <w:rsid w:val="002728E8"/>
    <w:rsid w:val="002A4BE7"/>
    <w:rsid w:val="002E68CC"/>
    <w:rsid w:val="002F329F"/>
    <w:rsid w:val="003045DB"/>
    <w:rsid w:val="0030755C"/>
    <w:rsid w:val="00325F2C"/>
    <w:rsid w:val="00332B1F"/>
    <w:rsid w:val="00350122"/>
    <w:rsid w:val="00353001"/>
    <w:rsid w:val="003752B1"/>
    <w:rsid w:val="0038396C"/>
    <w:rsid w:val="0039594F"/>
    <w:rsid w:val="003D0227"/>
    <w:rsid w:val="003D2920"/>
    <w:rsid w:val="003D572D"/>
    <w:rsid w:val="003E4621"/>
    <w:rsid w:val="00404ECB"/>
    <w:rsid w:val="00443564"/>
    <w:rsid w:val="00450944"/>
    <w:rsid w:val="00491A88"/>
    <w:rsid w:val="004A0F7C"/>
    <w:rsid w:val="004A4DC7"/>
    <w:rsid w:val="004B5C9F"/>
    <w:rsid w:val="004B7CD0"/>
    <w:rsid w:val="004C45D5"/>
    <w:rsid w:val="004E06FB"/>
    <w:rsid w:val="004E3922"/>
    <w:rsid w:val="004E68B1"/>
    <w:rsid w:val="004F4FC6"/>
    <w:rsid w:val="004F5A78"/>
    <w:rsid w:val="00515945"/>
    <w:rsid w:val="00515BE5"/>
    <w:rsid w:val="00516DE2"/>
    <w:rsid w:val="005447C4"/>
    <w:rsid w:val="00551FDA"/>
    <w:rsid w:val="00593E80"/>
    <w:rsid w:val="005D1B8E"/>
    <w:rsid w:val="0061135A"/>
    <w:rsid w:val="006526D6"/>
    <w:rsid w:val="00653F64"/>
    <w:rsid w:val="00670541"/>
    <w:rsid w:val="00681CC9"/>
    <w:rsid w:val="00694638"/>
    <w:rsid w:val="00694CD3"/>
    <w:rsid w:val="006C53EC"/>
    <w:rsid w:val="006E5892"/>
    <w:rsid w:val="0070153B"/>
    <w:rsid w:val="00704F93"/>
    <w:rsid w:val="007505F2"/>
    <w:rsid w:val="00755830"/>
    <w:rsid w:val="00784B82"/>
    <w:rsid w:val="0078555B"/>
    <w:rsid w:val="00787715"/>
    <w:rsid w:val="00790EA0"/>
    <w:rsid w:val="007E377F"/>
    <w:rsid w:val="00804991"/>
    <w:rsid w:val="008120F2"/>
    <w:rsid w:val="00826928"/>
    <w:rsid w:val="00832D55"/>
    <w:rsid w:val="00840F33"/>
    <w:rsid w:val="0084244E"/>
    <w:rsid w:val="0084433E"/>
    <w:rsid w:val="008565BA"/>
    <w:rsid w:val="0086119C"/>
    <w:rsid w:val="00865800"/>
    <w:rsid w:val="00865D70"/>
    <w:rsid w:val="00867235"/>
    <w:rsid w:val="008738A3"/>
    <w:rsid w:val="008A424D"/>
    <w:rsid w:val="008B29E5"/>
    <w:rsid w:val="008E6EFD"/>
    <w:rsid w:val="0092129B"/>
    <w:rsid w:val="00940E57"/>
    <w:rsid w:val="009425D6"/>
    <w:rsid w:val="0097123F"/>
    <w:rsid w:val="00975B4C"/>
    <w:rsid w:val="009B2CD0"/>
    <w:rsid w:val="009B3373"/>
    <w:rsid w:val="009C1CF8"/>
    <w:rsid w:val="009D167E"/>
    <w:rsid w:val="009D7602"/>
    <w:rsid w:val="009E2C1C"/>
    <w:rsid w:val="00A171AD"/>
    <w:rsid w:val="00A246F2"/>
    <w:rsid w:val="00A345DD"/>
    <w:rsid w:val="00A40656"/>
    <w:rsid w:val="00A55A2A"/>
    <w:rsid w:val="00A62B74"/>
    <w:rsid w:val="00A76B4B"/>
    <w:rsid w:val="00A8044E"/>
    <w:rsid w:val="00A84D2C"/>
    <w:rsid w:val="00AA4AB2"/>
    <w:rsid w:val="00AD2EEE"/>
    <w:rsid w:val="00AD5A55"/>
    <w:rsid w:val="00B20305"/>
    <w:rsid w:val="00B24DE2"/>
    <w:rsid w:val="00B50680"/>
    <w:rsid w:val="00B75461"/>
    <w:rsid w:val="00B83241"/>
    <w:rsid w:val="00B91289"/>
    <w:rsid w:val="00B91FD2"/>
    <w:rsid w:val="00B9680E"/>
    <w:rsid w:val="00BA5B64"/>
    <w:rsid w:val="00BB1C1A"/>
    <w:rsid w:val="00BD2DF5"/>
    <w:rsid w:val="00C12256"/>
    <w:rsid w:val="00C12E71"/>
    <w:rsid w:val="00C34624"/>
    <w:rsid w:val="00C433C2"/>
    <w:rsid w:val="00C61EB2"/>
    <w:rsid w:val="00C654A9"/>
    <w:rsid w:val="00C72727"/>
    <w:rsid w:val="00C82596"/>
    <w:rsid w:val="00C86C2F"/>
    <w:rsid w:val="00C91037"/>
    <w:rsid w:val="00C95EC4"/>
    <w:rsid w:val="00CF3025"/>
    <w:rsid w:val="00D05DF9"/>
    <w:rsid w:val="00D13169"/>
    <w:rsid w:val="00D60FD1"/>
    <w:rsid w:val="00D620AE"/>
    <w:rsid w:val="00D720A7"/>
    <w:rsid w:val="00D745CC"/>
    <w:rsid w:val="00D80ED6"/>
    <w:rsid w:val="00DC20F3"/>
    <w:rsid w:val="00DD0343"/>
    <w:rsid w:val="00DD097A"/>
    <w:rsid w:val="00DE27FC"/>
    <w:rsid w:val="00DE3F47"/>
    <w:rsid w:val="00DF6227"/>
    <w:rsid w:val="00E06C48"/>
    <w:rsid w:val="00E63981"/>
    <w:rsid w:val="00E647E9"/>
    <w:rsid w:val="00E94485"/>
    <w:rsid w:val="00EB40EF"/>
    <w:rsid w:val="00EC1306"/>
    <w:rsid w:val="00ED1156"/>
    <w:rsid w:val="00EE7B1B"/>
    <w:rsid w:val="00EF5F54"/>
    <w:rsid w:val="00F00D2A"/>
    <w:rsid w:val="00F23972"/>
    <w:rsid w:val="00F30487"/>
    <w:rsid w:val="00F43647"/>
    <w:rsid w:val="00F45332"/>
    <w:rsid w:val="00F47E93"/>
    <w:rsid w:val="00F50903"/>
    <w:rsid w:val="00F50EEC"/>
    <w:rsid w:val="00F65521"/>
    <w:rsid w:val="00F67F46"/>
    <w:rsid w:val="00F92CE6"/>
    <w:rsid w:val="00FB7B44"/>
    <w:rsid w:val="00FB7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18EE85"/>
  <w15:chartTrackingRefBased/>
  <w15:docId w15:val="{E10C2924-AA64-4FA6-BEDE-828A0F91F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5F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5F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47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5F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25F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5F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325F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25F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5F2C"/>
  </w:style>
  <w:style w:type="paragraph" w:styleId="Footer">
    <w:name w:val="footer"/>
    <w:basedOn w:val="Normal"/>
    <w:link w:val="FooterChar"/>
    <w:uiPriority w:val="99"/>
    <w:unhideWhenUsed/>
    <w:rsid w:val="00325F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5F2C"/>
  </w:style>
  <w:style w:type="character" w:styleId="PlaceholderText">
    <w:name w:val="Placeholder Text"/>
    <w:basedOn w:val="DefaultParagraphFont"/>
    <w:uiPriority w:val="99"/>
    <w:semiHidden/>
    <w:rsid w:val="00C72727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5447C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6E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6EFD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F32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7E3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uiqtextpara">
    <w:name w:val="ui_qtext_para"/>
    <w:basedOn w:val="Normal"/>
    <w:rsid w:val="004A0F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720A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6B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6B4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23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rpankn\AppData\Local\Chemistry%20Add-in%20for%20Word\Chemistry%20Gallery\Chem4W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ntrolsStorage xmlns="urn:schemas-microsoft-com.VSTO2008Demos.ControlsStorage">
  <Controls>AAEAAAD/////AQAAAAAAAAAMAgAAAEVDaGVtNFdvcmQuQ29yZSwgVmVyc2lvbj0xLjYuMC4wLCBDdWx0dXJlPW5ldXRyYWwsIFB1YmxpY0tleVRva2VuPW51bGwHAQAAAAABAAAAAAAAAAQgQ2hlbTRXb3JkLkNvcmUuQ29udHJvbFByb3BlcnRpZXMCAAAACw==</Controls>
</Controls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D7E697-6243-457A-9C51-3E2CFBA76695}">
  <ds:schemaRefs>
    <ds:schemaRef ds:uri="urn:schemas-microsoft-com.VSTO2008Demos.ControlsStorage"/>
  </ds:schemaRefs>
</ds:datastoreItem>
</file>

<file path=customXml/itemProps2.xml><?xml version="1.0" encoding="utf-8"?>
<ds:datastoreItem xmlns:ds="http://schemas.openxmlformats.org/officeDocument/2006/customXml" ds:itemID="{1053E1E3-825F-4ECF-BE8E-2AA7BD2E3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Chem4Word</Template>
  <TotalTime>0</TotalTime>
  <Pages>17</Pages>
  <Words>2046</Words>
  <Characters>11664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Mrinal Munbodh</dc:creator>
  <cp:keywords/>
  <dc:description/>
  <cp:lastModifiedBy>Kishan Sarpangala</cp:lastModifiedBy>
  <cp:revision>2</cp:revision>
  <cp:lastPrinted>2017-11-16T03:19:00Z</cp:lastPrinted>
  <dcterms:created xsi:type="dcterms:W3CDTF">2018-12-05T08:05:00Z</dcterms:created>
  <dcterms:modified xsi:type="dcterms:W3CDTF">2018-12-05T08:05:00Z</dcterms:modified>
</cp:coreProperties>
</file>